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DA51" w14:textId="32CAB857" w:rsidR="00B328FB" w:rsidRDefault="009C52DA" w:rsidP="0099660F">
      <w:pPr>
        <w:pStyle w:val="onePoint-CVTitre"/>
      </w:pPr>
      <w:r>
        <w:rPr>
          <w:noProof/>
        </w:rPr>
        <mc:AlternateContent>
          <mc:Choice Requires="wps">
            <w:drawing>
              <wp:anchor distT="45720" distB="45720" distL="114300" distR="114300" simplePos="0" relativeHeight="251661824" behindDoc="0" locked="0" layoutInCell="1" allowOverlap="1" wp14:anchorId="260EC231" wp14:editId="29639819">
                <wp:simplePos x="0" y="0"/>
                <wp:positionH relativeFrom="column">
                  <wp:posOffset>-327025</wp:posOffset>
                </wp:positionH>
                <wp:positionV relativeFrom="page">
                  <wp:posOffset>30480</wp:posOffset>
                </wp:positionV>
                <wp:extent cx="3383280" cy="1325880"/>
                <wp:effectExtent l="0" t="0" r="26670" b="2667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1325880"/>
                        </a:xfrm>
                        <a:prstGeom prst="rect">
                          <a:avLst/>
                        </a:prstGeom>
                        <a:solidFill>
                          <a:srgbClr val="FFFFFF"/>
                        </a:solidFill>
                        <a:ln w="9525">
                          <a:solidFill>
                            <a:srgbClr val="000000"/>
                          </a:solidFill>
                          <a:miter lim="800000"/>
                          <a:headEnd/>
                          <a:tailEnd/>
                        </a:ln>
                      </wps:spPr>
                      <wps:txb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1">
                              <w:r w:rsidRPr="009C52DA">
                                <w:rPr>
                                  <w:b/>
                                  <w:color w:val="00AEEF"/>
                                  <w:spacing w:val="9"/>
                                  <w:sz w:val="24"/>
                                  <w:szCs w:val="24"/>
                                  <w:lang w:val="fr-FR"/>
                                </w:rPr>
                                <w:t>philparis12@gmail.com</w:t>
                              </w:r>
                            </w:hyperlink>
                          </w:p>
                          <w:p w14:paraId="62034FA9" w14:textId="4005ECDF" w:rsidR="009C52DA" w:rsidRDefault="001D5020" w:rsidP="009C52DA">
                            <w:pPr>
                              <w:pStyle w:val="Corpsdetexte"/>
                              <w:spacing w:before="27"/>
                              <w:rPr>
                                <w:lang w:val="fr-FR"/>
                              </w:rPr>
                            </w:pPr>
                            <w:r>
                              <w:rPr>
                                <w:caps/>
                              </w:rPr>
                              <w:pict w14:anchorId="17578643">
                                <v:shape id="Image 23" o:spid="_x0000_i1028" type="#_x0000_t75" style="width:12pt;height:11.25pt;visibility:visible;mso-wrap-style:square">
                                  <v:imagedata r:id="rId12" o:title=""/>
                                </v:shape>
                              </w:pict>
                            </w:r>
                            <w:r w:rsidR="009C52DA" w:rsidRPr="009C52DA">
                              <w:rPr>
                                <w:lang w:val="fr-FR"/>
                              </w:rPr>
                              <w:t xml:space="preserve"> </w:t>
                            </w:r>
                            <w:r w:rsidR="00E66853" w:rsidRPr="00E66853">
                              <w:rPr>
                                <w:lang w:val="fr-FR"/>
                              </w:rPr>
                              <w:t>19 rue de seine</w:t>
                            </w:r>
                            <w:r w:rsidR="009C52DA" w:rsidRPr="00E66853">
                              <w:rPr>
                                <w:lang w:val="fr-FR"/>
                              </w:rPr>
                              <w:t xml:space="preserve">, </w:t>
                            </w:r>
                            <w:r w:rsidR="00E66853" w:rsidRPr="00E66853">
                              <w:rPr>
                                <w:lang w:val="fr-FR"/>
                              </w:rPr>
                              <w:t>92100</w:t>
                            </w:r>
                            <w:r w:rsidR="009C52DA" w:rsidRPr="00E66853">
                              <w:rPr>
                                <w:lang w:val="fr-FR"/>
                              </w:rPr>
                              <w:t xml:space="preserve"> </w:t>
                            </w:r>
                            <w:r w:rsidR="00E66853" w:rsidRPr="00E66853">
                              <w:rPr>
                                <w:lang w:val="fr-FR"/>
                              </w:rPr>
                              <w:t>Boulogne-Billancourt</w:t>
                            </w:r>
                          </w:p>
                          <w:p w14:paraId="3E740A83" w14:textId="49E6801E" w:rsidR="00037A18" w:rsidRDefault="005C4B16" w:rsidP="000B0392">
                            <w:pPr>
                              <w:rPr>
                                <w:sz w:val="16"/>
                                <w:szCs w:val="16"/>
                                <w:lang w:val="en-US"/>
                              </w:rPr>
                            </w:pPr>
                            <w:r>
                              <w:rPr>
                                <w:sz w:val="16"/>
                                <w:szCs w:val="16"/>
                                <w:lang w:val="en-US"/>
                              </w:rPr>
                              <w:t>S</w:t>
                            </w:r>
                            <w:r w:rsidR="007C27F4">
                              <w:rPr>
                                <w:sz w:val="16"/>
                                <w:szCs w:val="16"/>
                                <w:lang w:val="en-US"/>
                              </w:rPr>
                              <w:t>ite</w:t>
                            </w:r>
                            <w:r w:rsidR="000B0392" w:rsidRPr="00084213">
                              <w:rPr>
                                <w:sz w:val="16"/>
                                <w:szCs w:val="16"/>
                                <w:lang w:val="en-US"/>
                              </w:rPr>
                              <w:t xml:space="preserve"> </w:t>
                            </w:r>
                            <w:r w:rsidR="00E87DA3" w:rsidRPr="00084213">
                              <w:rPr>
                                <w:sz w:val="16"/>
                                <w:szCs w:val="16"/>
                                <w:lang w:val="en-US"/>
                              </w:rPr>
                              <w:t xml:space="preserve">: </w:t>
                            </w:r>
                            <w:hyperlink r:id="rId13" w:history="1">
                              <w:r w:rsidR="00E87DA3" w:rsidRPr="006B790E">
                                <w:rPr>
                                  <w:rStyle w:val="Lienhypertexte"/>
                                  <w:sz w:val="16"/>
                                  <w:szCs w:val="16"/>
                                  <w:lang w:val="en-US"/>
                                </w:rPr>
                                <w:t>sn8w.com</w:t>
                              </w:r>
                            </w:hyperlink>
                            <w:r w:rsidR="00E87DA3" w:rsidRPr="00084213">
                              <w:rPr>
                                <w:sz w:val="16"/>
                                <w:szCs w:val="16"/>
                                <w:lang w:val="en-US"/>
                              </w:rPr>
                              <w:t xml:space="preserve"> </w:t>
                            </w:r>
                            <w:r w:rsidR="0040544D">
                              <w:rPr>
                                <w:sz w:val="16"/>
                                <w:szCs w:val="16"/>
                                <w:lang w:val="en-US"/>
                              </w:rPr>
                              <w:t>– Linked</w:t>
                            </w:r>
                            <w:r w:rsidR="00F40021">
                              <w:rPr>
                                <w:sz w:val="16"/>
                                <w:szCs w:val="16"/>
                                <w:lang w:val="en-US"/>
                              </w:rPr>
                              <w:t>I</w:t>
                            </w:r>
                            <w:r w:rsidR="0040544D">
                              <w:rPr>
                                <w:sz w:val="16"/>
                                <w:szCs w:val="16"/>
                                <w:lang w:val="en-US"/>
                              </w:rPr>
                              <w:t xml:space="preserve">n : </w:t>
                            </w:r>
                            <w:r w:rsidR="000A153D" w:rsidRPr="00084213">
                              <w:rPr>
                                <w:sz w:val="16"/>
                                <w:szCs w:val="16"/>
                                <w:lang w:val="en-US"/>
                              </w:rPr>
                              <w:t xml:space="preserve"> </w:t>
                            </w:r>
                            <w:hyperlink r:id="rId14" w:history="1">
                              <w:r w:rsidR="0040544D">
                                <w:rPr>
                                  <w:rStyle w:val="Lienhypertexte"/>
                                  <w:sz w:val="16"/>
                                  <w:szCs w:val="16"/>
                                  <w:lang w:val="en-US"/>
                                </w:rPr>
                                <w:t>linkedin.com/in/sn8w22/</w:t>
                              </w:r>
                            </w:hyperlink>
                            <w:r w:rsidR="00037A18" w:rsidRPr="00084213">
                              <w:rPr>
                                <w:sz w:val="16"/>
                                <w:szCs w:val="16"/>
                                <w:lang w:val="en-US"/>
                              </w:rPr>
                              <w:t xml:space="preserve"> </w:t>
                            </w:r>
                          </w:p>
                          <w:p w14:paraId="081D6280" w14:textId="6DF79914" w:rsidR="00B14D8E" w:rsidRPr="00A77AA8" w:rsidRDefault="0040544D" w:rsidP="000B0392">
                            <w:pPr>
                              <w:rPr>
                                <w:rStyle w:val="Lienhypertexte"/>
                                <w:sz w:val="18"/>
                                <w:szCs w:val="18"/>
                                <w:lang w:val="en-US"/>
                              </w:rPr>
                            </w:pPr>
                            <w:hyperlink r:id="rId15" w:history="1">
                              <w:r>
                                <w:rPr>
                                  <w:rStyle w:val="Lienhypertexte"/>
                                  <w:sz w:val="16"/>
                                  <w:szCs w:val="16"/>
                                  <w:lang w:val="en-US"/>
                                </w:rPr>
                                <w:t>github.com/Kounrisu</w:t>
                              </w:r>
                            </w:hyperlink>
                            <w:r w:rsidR="00E87DA3" w:rsidRPr="00084213">
                              <w:rPr>
                                <w:sz w:val="16"/>
                                <w:szCs w:val="16"/>
                                <w:lang w:val="en-US"/>
                              </w:rPr>
                              <w:t xml:space="preserve"> </w:t>
                            </w:r>
                            <w:r w:rsidR="00084213">
                              <w:rPr>
                                <w:sz w:val="16"/>
                                <w:szCs w:val="16"/>
                                <w:lang w:val="en-US"/>
                              </w:rPr>
                              <w:t xml:space="preserve">- </w:t>
                            </w:r>
                            <w:r w:rsidR="00F0210F">
                              <w:rPr>
                                <w:sz w:val="16"/>
                                <w:szCs w:val="16"/>
                                <w:lang w:val="en-US"/>
                              </w:rPr>
                              <w:t>Formation</w:t>
                            </w:r>
                            <w:r w:rsidR="00E87DA3" w:rsidRPr="00084213">
                              <w:rPr>
                                <w:sz w:val="16"/>
                                <w:szCs w:val="16"/>
                                <w:lang w:val="en-US"/>
                              </w:rPr>
                              <w:t xml:space="preserve"> :</w:t>
                            </w:r>
                            <w:r w:rsidR="00E87DA3" w:rsidRPr="00084213">
                              <w:rPr>
                                <w:sz w:val="18"/>
                                <w:szCs w:val="18"/>
                                <w:lang w:val="en-US"/>
                              </w:rPr>
                              <w:t xml:space="preserve"> </w:t>
                            </w:r>
                            <w:r w:rsidR="00A77AA8">
                              <w:rPr>
                                <w:sz w:val="18"/>
                                <w:szCs w:val="18"/>
                                <w:lang w:val="en-US"/>
                              </w:rPr>
                              <w:fldChar w:fldCharType="begin"/>
                            </w:r>
                            <w:r w:rsidR="00822CBB">
                              <w:rPr>
                                <w:sz w:val="18"/>
                                <w:szCs w:val="18"/>
                                <w:lang w:val="en-US"/>
                              </w:rPr>
                              <w:instrText>HYPERLINK "https://master.dev/u/sn8w/"</w:instrText>
                            </w:r>
                            <w:r w:rsidR="00A77AA8">
                              <w:rPr>
                                <w:sz w:val="18"/>
                                <w:szCs w:val="18"/>
                                <w:lang w:val="en-US"/>
                              </w:rPr>
                            </w:r>
                            <w:r w:rsidR="00A77AA8">
                              <w:rPr>
                                <w:sz w:val="18"/>
                                <w:szCs w:val="18"/>
                                <w:lang w:val="en-US"/>
                              </w:rPr>
                              <w:fldChar w:fldCharType="separate"/>
                            </w:r>
                            <w:r w:rsidR="00E87DA3" w:rsidRPr="00A77AA8">
                              <w:rPr>
                                <w:rStyle w:val="Lienhypertexte"/>
                                <w:sz w:val="18"/>
                                <w:szCs w:val="18"/>
                                <w:lang w:val="en-US"/>
                              </w:rPr>
                              <w:t>master.dev/u/sn8w/</w:t>
                            </w:r>
                          </w:p>
                          <w:p w14:paraId="05E4BA46" w14:textId="1EDDAE7F" w:rsidR="009C52DA" w:rsidRPr="00084213" w:rsidRDefault="00A77AA8">
                            <w:pPr>
                              <w:rPr>
                                <w:sz w:val="18"/>
                                <w:szCs w:val="18"/>
                                <w:lang w:val="en-US"/>
                              </w:rPr>
                            </w:pPr>
                            <w:r>
                              <w:rPr>
                                <w:sz w:val="18"/>
                                <w:szCs w:val="18"/>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EC231" id="_x0000_t202" coordsize="21600,21600" o:spt="202" path="m,l,21600r21600,l21600,xe">
                <v:stroke joinstyle="miter"/>
                <v:path gradientshapeok="t" o:connecttype="rect"/>
              </v:shapetype>
              <v:shape id="Zone de texte 2" o:spid="_x0000_s1026" type="#_x0000_t202" style="position:absolute;left:0;text-align:left;margin-left:-25.75pt;margin-top:2.4pt;width:266.4pt;height:104.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">
                <v:textbo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6">
                        <w:r w:rsidRPr="009C52DA">
                          <w:rPr>
                            <w:b/>
                            <w:color w:val="00AEEF"/>
                            <w:spacing w:val="9"/>
                            <w:sz w:val="24"/>
                            <w:szCs w:val="24"/>
                            <w:lang w:val="fr-FR"/>
                          </w:rPr>
                          <w:t>philparis12@gmail.com</w:t>
                        </w:r>
                      </w:hyperlink>
                    </w:p>
                    <w:p w14:paraId="62034FA9" w14:textId="4005ECDF" w:rsidR="009C52DA" w:rsidRDefault="001D5020" w:rsidP="009C52DA">
                      <w:pPr>
                        <w:pStyle w:val="Corpsdetexte"/>
                        <w:spacing w:before="27"/>
                        <w:rPr>
                          <w:lang w:val="fr-FR"/>
                        </w:rPr>
                      </w:pPr>
                      <w:r>
                        <w:rPr>
                          <w:caps/>
                        </w:rPr>
                        <w:pict w14:anchorId="17578643">
                          <v:shape id="Image 23" o:spid="_x0000_i1028" type="#_x0000_t75" style="width:12pt;height:11.25pt;visibility:visible;mso-wrap-style:square">
                            <v:imagedata r:id="rId12" o:title=""/>
                          </v:shape>
                        </w:pict>
                      </w:r>
                      <w:r w:rsidR="009C52DA" w:rsidRPr="009C52DA">
                        <w:rPr>
                          <w:lang w:val="fr-FR"/>
                        </w:rPr>
                        <w:t xml:space="preserve"> </w:t>
                      </w:r>
                      <w:r w:rsidR="00E66853" w:rsidRPr="00E66853">
                        <w:rPr>
                          <w:lang w:val="fr-FR"/>
                        </w:rPr>
                        <w:t>19 rue de seine</w:t>
                      </w:r>
                      <w:r w:rsidR="009C52DA" w:rsidRPr="00E66853">
                        <w:rPr>
                          <w:lang w:val="fr-FR"/>
                        </w:rPr>
                        <w:t xml:space="preserve">, </w:t>
                      </w:r>
                      <w:r w:rsidR="00E66853" w:rsidRPr="00E66853">
                        <w:rPr>
                          <w:lang w:val="fr-FR"/>
                        </w:rPr>
                        <w:t>92100</w:t>
                      </w:r>
                      <w:r w:rsidR="009C52DA" w:rsidRPr="00E66853">
                        <w:rPr>
                          <w:lang w:val="fr-FR"/>
                        </w:rPr>
                        <w:t xml:space="preserve"> </w:t>
                      </w:r>
                      <w:r w:rsidR="00E66853" w:rsidRPr="00E66853">
                        <w:rPr>
                          <w:lang w:val="fr-FR"/>
                        </w:rPr>
                        <w:t>Boulogne-Billancourt</w:t>
                      </w:r>
                    </w:p>
                    <w:p w14:paraId="3E740A83" w14:textId="49E6801E" w:rsidR="00037A18" w:rsidRDefault="005C4B16" w:rsidP="000B0392">
                      <w:pPr>
                        <w:rPr>
                          <w:sz w:val="16"/>
                          <w:szCs w:val="16"/>
                          <w:lang w:val="en-US"/>
                        </w:rPr>
                      </w:pPr>
                      <w:r>
                        <w:rPr>
                          <w:sz w:val="16"/>
                          <w:szCs w:val="16"/>
                          <w:lang w:val="en-US"/>
                        </w:rPr>
                        <w:t>S</w:t>
                      </w:r>
                      <w:r w:rsidR="007C27F4">
                        <w:rPr>
                          <w:sz w:val="16"/>
                          <w:szCs w:val="16"/>
                          <w:lang w:val="en-US"/>
                        </w:rPr>
                        <w:t>ite</w:t>
                      </w:r>
                      <w:r w:rsidR="000B0392" w:rsidRPr="00084213">
                        <w:rPr>
                          <w:sz w:val="16"/>
                          <w:szCs w:val="16"/>
                          <w:lang w:val="en-US"/>
                        </w:rPr>
                        <w:t xml:space="preserve"> </w:t>
                      </w:r>
                      <w:r w:rsidR="00E87DA3" w:rsidRPr="00084213">
                        <w:rPr>
                          <w:sz w:val="16"/>
                          <w:szCs w:val="16"/>
                          <w:lang w:val="en-US"/>
                        </w:rPr>
                        <w:t xml:space="preserve">: </w:t>
                      </w:r>
                      <w:hyperlink r:id="rId17" w:history="1">
                        <w:r w:rsidR="00E87DA3" w:rsidRPr="006B790E">
                          <w:rPr>
                            <w:rStyle w:val="Lienhypertexte"/>
                            <w:sz w:val="16"/>
                            <w:szCs w:val="16"/>
                            <w:lang w:val="en-US"/>
                          </w:rPr>
                          <w:t>sn8w.com</w:t>
                        </w:r>
                      </w:hyperlink>
                      <w:r w:rsidR="00E87DA3" w:rsidRPr="00084213">
                        <w:rPr>
                          <w:sz w:val="16"/>
                          <w:szCs w:val="16"/>
                          <w:lang w:val="en-US"/>
                        </w:rPr>
                        <w:t xml:space="preserve"> </w:t>
                      </w:r>
                      <w:r w:rsidR="0040544D">
                        <w:rPr>
                          <w:sz w:val="16"/>
                          <w:szCs w:val="16"/>
                          <w:lang w:val="en-US"/>
                        </w:rPr>
                        <w:t>– Linked</w:t>
                      </w:r>
                      <w:r w:rsidR="00F40021">
                        <w:rPr>
                          <w:sz w:val="16"/>
                          <w:szCs w:val="16"/>
                          <w:lang w:val="en-US"/>
                        </w:rPr>
                        <w:t>I</w:t>
                      </w:r>
                      <w:r w:rsidR="0040544D">
                        <w:rPr>
                          <w:sz w:val="16"/>
                          <w:szCs w:val="16"/>
                          <w:lang w:val="en-US"/>
                        </w:rPr>
                        <w:t xml:space="preserve">n : </w:t>
                      </w:r>
                      <w:r w:rsidR="000A153D" w:rsidRPr="00084213">
                        <w:rPr>
                          <w:sz w:val="16"/>
                          <w:szCs w:val="16"/>
                          <w:lang w:val="en-US"/>
                        </w:rPr>
                        <w:t xml:space="preserve"> </w:t>
                      </w:r>
                      <w:hyperlink r:id="rId18" w:history="1">
                        <w:r w:rsidR="0040544D">
                          <w:rPr>
                            <w:rStyle w:val="Lienhypertexte"/>
                            <w:sz w:val="16"/>
                            <w:szCs w:val="16"/>
                            <w:lang w:val="en-US"/>
                          </w:rPr>
                          <w:t>linkedin.com/in/sn8w22/</w:t>
                        </w:r>
                      </w:hyperlink>
                      <w:r w:rsidR="00037A18" w:rsidRPr="00084213">
                        <w:rPr>
                          <w:sz w:val="16"/>
                          <w:szCs w:val="16"/>
                          <w:lang w:val="en-US"/>
                        </w:rPr>
                        <w:t xml:space="preserve"> </w:t>
                      </w:r>
                    </w:p>
                    <w:p w14:paraId="081D6280" w14:textId="6DF79914" w:rsidR="00B14D8E" w:rsidRPr="00A77AA8" w:rsidRDefault="0040544D" w:rsidP="000B0392">
                      <w:pPr>
                        <w:rPr>
                          <w:rStyle w:val="Lienhypertexte"/>
                          <w:sz w:val="18"/>
                          <w:szCs w:val="18"/>
                          <w:lang w:val="en-US"/>
                        </w:rPr>
                      </w:pPr>
                      <w:hyperlink r:id="rId19" w:history="1">
                        <w:r>
                          <w:rPr>
                            <w:rStyle w:val="Lienhypertexte"/>
                            <w:sz w:val="16"/>
                            <w:szCs w:val="16"/>
                            <w:lang w:val="en-US"/>
                          </w:rPr>
                          <w:t>github.com/Kounrisu</w:t>
                        </w:r>
                      </w:hyperlink>
                      <w:r w:rsidR="00E87DA3" w:rsidRPr="00084213">
                        <w:rPr>
                          <w:sz w:val="16"/>
                          <w:szCs w:val="16"/>
                          <w:lang w:val="en-US"/>
                        </w:rPr>
                        <w:t xml:space="preserve"> </w:t>
                      </w:r>
                      <w:r w:rsidR="00084213">
                        <w:rPr>
                          <w:sz w:val="16"/>
                          <w:szCs w:val="16"/>
                          <w:lang w:val="en-US"/>
                        </w:rPr>
                        <w:t xml:space="preserve">- </w:t>
                      </w:r>
                      <w:r w:rsidR="00F0210F">
                        <w:rPr>
                          <w:sz w:val="16"/>
                          <w:szCs w:val="16"/>
                          <w:lang w:val="en-US"/>
                        </w:rPr>
                        <w:t>Formation</w:t>
                      </w:r>
                      <w:r w:rsidR="00E87DA3" w:rsidRPr="00084213">
                        <w:rPr>
                          <w:sz w:val="16"/>
                          <w:szCs w:val="16"/>
                          <w:lang w:val="en-US"/>
                        </w:rPr>
                        <w:t xml:space="preserve"> :</w:t>
                      </w:r>
                      <w:r w:rsidR="00E87DA3" w:rsidRPr="00084213">
                        <w:rPr>
                          <w:sz w:val="18"/>
                          <w:szCs w:val="18"/>
                          <w:lang w:val="en-US"/>
                        </w:rPr>
                        <w:t xml:space="preserve"> </w:t>
                      </w:r>
                      <w:r w:rsidR="00A77AA8">
                        <w:rPr>
                          <w:sz w:val="18"/>
                          <w:szCs w:val="18"/>
                          <w:lang w:val="en-US"/>
                        </w:rPr>
                        <w:fldChar w:fldCharType="begin"/>
                      </w:r>
                      <w:r w:rsidR="00822CBB">
                        <w:rPr>
                          <w:sz w:val="18"/>
                          <w:szCs w:val="18"/>
                          <w:lang w:val="en-US"/>
                        </w:rPr>
                        <w:instrText>HYPERLINK "https://master.dev/u/sn8w/"</w:instrText>
                      </w:r>
                      <w:r w:rsidR="00A77AA8">
                        <w:rPr>
                          <w:sz w:val="18"/>
                          <w:szCs w:val="18"/>
                          <w:lang w:val="en-US"/>
                        </w:rPr>
                      </w:r>
                      <w:r w:rsidR="00A77AA8">
                        <w:rPr>
                          <w:sz w:val="18"/>
                          <w:szCs w:val="18"/>
                          <w:lang w:val="en-US"/>
                        </w:rPr>
                        <w:fldChar w:fldCharType="separate"/>
                      </w:r>
                      <w:r w:rsidR="00E87DA3" w:rsidRPr="00A77AA8">
                        <w:rPr>
                          <w:rStyle w:val="Lienhypertexte"/>
                          <w:sz w:val="18"/>
                          <w:szCs w:val="18"/>
                          <w:lang w:val="en-US"/>
                        </w:rPr>
                        <w:t>master.dev/u/sn8w/</w:t>
                      </w:r>
                    </w:p>
                    <w:p w14:paraId="05E4BA46" w14:textId="1EDDAE7F" w:rsidR="009C52DA" w:rsidRPr="00084213" w:rsidRDefault="00A77AA8">
                      <w:pPr>
                        <w:rPr>
                          <w:sz w:val="18"/>
                          <w:szCs w:val="18"/>
                          <w:lang w:val="en-US"/>
                        </w:rPr>
                      </w:pPr>
                      <w:r>
                        <w:rPr>
                          <w:sz w:val="18"/>
                          <w:szCs w:val="18"/>
                          <w:lang w:val="en-US"/>
                        </w:rPr>
                        <w:fldChar w:fldCharType="end"/>
                      </w:r>
                    </w:p>
                  </w:txbxContent>
                </v:textbox>
                <w10:wrap anchory="page"/>
              </v:shape>
            </w:pict>
          </mc:Fallback>
        </mc:AlternateContent>
      </w:r>
      <w:r w:rsidR="00E1053A">
        <w:rPr>
          <w:noProof/>
          <w:lang w:val="fr-FR" w:eastAsia="fr-FR"/>
        </w:rPr>
        <mc:AlternateContent>
          <mc:Choice Requires="wps">
            <w:drawing>
              <wp:anchor distT="0" distB="0" distL="114300" distR="114300" simplePos="0" relativeHeight="251655680" behindDoc="0" locked="0" layoutInCell="1" allowOverlap="1" wp14:anchorId="315CC2A5" wp14:editId="0BBAA816">
                <wp:simplePos x="0" y="0"/>
                <wp:positionH relativeFrom="column">
                  <wp:posOffset>5114290</wp:posOffset>
                </wp:positionH>
                <wp:positionV relativeFrom="paragraph">
                  <wp:posOffset>158750</wp:posOffset>
                </wp:positionV>
                <wp:extent cx="1337945" cy="0"/>
                <wp:effectExtent l="15875" t="16510" r="17780" b="12065"/>
                <wp:wrapNone/>
                <wp:docPr id="1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F9C06C" id="_x0000_t32" coordsize="21600,21600" o:spt="32" o:oned="t" path="m,l21600,21600e" filled="f">
                <v:path arrowok="t" fillok="f" o:connecttype="none"/>
                <o:lock v:ext="edit" shapetype="t"/>
              </v:shapetype>
              <v:shape id="AutoShape 56" o:spid="_x0000_s1026" type="#_x0000_t32" style="position:absolute;margin-left:402.7pt;margin-top:12.5pt;width:105.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En résumé</w:t>
      </w:r>
    </w:p>
    <w:p w14:paraId="784CA0EB" w14:textId="77777777" w:rsidR="00367790" w:rsidRPr="00367790" w:rsidRDefault="00367790" w:rsidP="00367790">
      <w:pPr>
        <w:pStyle w:val="onePoint-listepuce"/>
        <w:numPr>
          <w:ilvl w:val="0"/>
          <w:numId w:val="0"/>
        </w:numPr>
        <w:rPr>
          <w:lang w:val="fr-CA"/>
        </w:rPr>
      </w:pPr>
      <w:r w:rsidRPr="00367790">
        <w:rPr>
          <w:lang w:val="fr-CA"/>
        </w:rPr>
        <w:t>Développeur Front-End Angular confirmé avec plus de 10 ans d’expérience à la Banque de France, spécialisé dans le développement et l’évolution d’applications Angular, les migrations de versions (Angular 4 à 21), la conception de composants réutilisables, l’accessibilité numérique (RGAA) et l’accompagnement technique des équipes projets.</w:t>
      </w:r>
    </w:p>
    <w:p w14:paraId="0B39E738" w14:textId="77777777" w:rsidR="00367790" w:rsidRPr="00367790" w:rsidRDefault="00367790" w:rsidP="00367790">
      <w:pPr>
        <w:pStyle w:val="onePoint-listepuce"/>
        <w:numPr>
          <w:ilvl w:val="0"/>
          <w:numId w:val="0"/>
        </w:numPr>
        <w:rPr>
          <w:lang w:val="fr-CA"/>
        </w:rPr>
      </w:pPr>
      <w:r w:rsidRPr="00367790">
        <w:rPr>
          <w:lang w:val="fr-CA"/>
        </w:rPr>
        <w:t>Habitué à intervenir dans des environnements applicatifs exigeants, je contribue à l’évolution et à la maintenance d’applications critiques, au support technique des équipes projets, aux migrations Angular, à l’intégration continue (Jenkins), aux pipelines CI/CD et à l’amélioration continue des pratiques et de la qualité logicielle.</w:t>
      </w:r>
    </w:p>
    <w:p w14:paraId="7EB687A3" w14:textId="77777777" w:rsidR="00367790" w:rsidRPr="00367790" w:rsidRDefault="00367790" w:rsidP="00367790">
      <w:pPr>
        <w:pStyle w:val="onePoint-listepuce"/>
        <w:numPr>
          <w:ilvl w:val="0"/>
          <w:numId w:val="0"/>
        </w:numPr>
        <w:rPr>
          <w:lang w:val="fr-CA"/>
        </w:rPr>
      </w:pPr>
      <w:r w:rsidRPr="00367790">
        <w:rPr>
          <w:lang w:val="fr-CA"/>
        </w:rPr>
        <w:t>Je participe aux ateliers de conception avec les équipes projets et les designers UI/UX afin d’analyser les besoins, d’étudier les solutions techniques, d’estimer les charges de développement et de contribuer au chiffrage des évolutions. J’accompagne également les équipes dans la mise en œuvre des solutions Angular, les migrations applicatives, les bonnes pratiques de développement et la résolution de problématiques techniques.</w:t>
      </w:r>
    </w:p>
    <w:p w14:paraId="580EE93C" w14:textId="77777777" w:rsidR="007D6D3E" w:rsidRPr="007D6D3E" w:rsidRDefault="007D6D3E" w:rsidP="007D6D3E">
      <w:pPr>
        <w:pStyle w:val="onePoint-listepuce"/>
        <w:numPr>
          <w:ilvl w:val="0"/>
          <w:numId w:val="0"/>
        </w:numPr>
      </w:pPr>
      <w:r w:rsidRPr="007D6D3E">
        <w:t>J’ai contribué à plusieurs applications Banque de France, dont MODACWEB, dans le cadre de travaux liés à l’intégration Angular, aux migrations applicatives, à l’analyse technique et à l’accompagnement des équipes projets.</w:t>
      </w:r>
    </w:p>
    <w:p w14:paraId="228ACAC5" w14:textId="06F00615" w:rsidR="004B1080" w:rsidRDefault="00367790" w:rsidP="00367790">
      <w:pPr>
        <w:pStyle w:val="onePoint-listepuce"/>
        <w:numPr>
          <w:ilvl w:val="0"/>
          <w:numId w:val="0"/>
        </w:numPr>
      </w:pPr>
      <w:r w:rsidRPr="00367790">
        <w:rPr>
          <w:lang w:val="fr-CA"/>
        </w:rPr>
        <w:t>Je poursuis actuellement une montée en compétences sur Java, SQL et les technologies Back-End afin d’élargir mon périmètre vers la conception applicative et les environnements techniques full-stack.</w:t>
      </w:r>
    </w:p>
    <w:p w14:paraId="5D3BC456" w14:textId="4C074803" w:rsidR="00B328FB" w:rsidRDefault="00E1053A" w:rsidP="0099660F">
      <w:pPr>
        <w:pStyle w:val="onePoint-CVTitre"/>
      </w:pPr>
      <w:r>
        <w:rPr>
          <w:noProof/>
          <w:lang w:val="fr-FR" w:eastAsia="fr-FR"/>
        </w:rPr>
        <mc:AlternateContent>
          <mc:Choice Requires="wps">
            <w:drawing>
              <wp:anchor distT="0" distB="0" distL="114300" distR="114300" simplePos="0" relativeHeight="251657728" behindDoc="0" locked="0" layoutInCell="1" allowOverlap="1" wp14:anchorId="04F11782" wp14:editId="647A89D9">
                <wp:simplePos x="0" y="0"/>
                <wp:positionH relativeFrom="column">
                  <wp:posOffset>5114290</wp:posOffset>
                </wp:positionH>
                <wp:positionV relativeFrom="paragraph">
                  <wp:posOffset>158750</wp:posOffset>
                </wp:positionV>
                <wp:extent cx="1337945" cy="0"/>
                <wp:effectExtent l="15875" t="10795" r="17780" b="17780"/>
                <wp:wrapNone/>
                <wp:docPr id="1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62D281" id="AutoShape 59" o:spid="_x0000_s1026" type="#_x0000_t32" style="position:absolute;margin-left:402.7pt;margin-top:12.5pt;width:105.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Synthèse des compétences techniques</w:t>
      </w:r>
    </w:p>
    <w:p w14:paraId="4D32CD9F" w14:textId="77777777" w:rsidR="00336C53" w:rsidRDefault="00336C53" w:rsidP="00336C53">
      <w:pPr>
        <w:pStyle w:val="onePoint-SousTitre"/>
        <w:rPr>
          <w:color w:val="000000"/>
          <w:szCs w:val="20"/>
          <w:lang w:eastAsia="fr-FR"/>
        </w:rPr>
      </w:pPr>
      <w:r>
        <w:t>Langages</w:t>
      </w:r>
    </w:p>
    <w:p w14:paraId="39235CAB" w14:textId="77777777" w:rsidR="004673DD" w:rsidRPr="004673DD" w:rsidRDefault="00A0400C" w:rsidP="005D22CC">
      <w:pPr>
        <w:pStyle w:val="onePoint-listepuce"/>
        <w:numPr>
          <w:ilvl w:val="0"/>
          <w:numId w:val="0"/>
        </w:numPr>
      </w:pPr>
      <w:r w:rsidRPr="004673DD">
        <w:t xml:space="preserve">HTML5, CSS3, SCSS, JavaScript, TypeScript, </w:t>
      </w:r>
      <w:r w:rsidR="004673DD" w:rsidRPr="004673DD">
        <w:t>SQL (connaissances en développement et requêtage)</w:t>
      </w:r>
    </w:p>
    <w:p w14:paraId="31071BBD" w14:textId="64F609D5" w:rsidR="00336C53" w:rsidRPr="005A67F9" w:rsidRDefault="00A0400C" w:rsidP="00A0400C">
      <w:pPr>
        <w:pStyle w:val="onePoint-listepuce"/>
        <w:numPr>
          <w:ilvl w:val="0"/>
          <w:numId w:val="0"/>
        </w:numPr>
      </w:pPr>
      <w:r w:rsidRPr="005A67F9">
        <w:t xml:space="preserve">, </w:t>
      </w:r>
      <w:r w:rsidR="005D22CC" w:rsidRPr="005D22CC">
        <w:t>Java (montée en compétences)</w:t>
      </w:r>
      <w:r w:rsidRPr="005A67F9">
        <w:t>, Node.js, PHP</w:t>
      </w:r>
      <w:r w:rsidR="00096641" w:rsidRPr="00A0400C">
        <w:t>.</w:t>
      </w:r>
    </w:p>
    <w:p w14:paraId="74F593A4" w14:textId="77777777" w:rsidR="00336C53" w:rsidRPr="005A67F9" w:rsidRDefault="00336C53" w:rsidP="0018091F">
      <w:pPr>
        <w:pStyle w:val="onePoint-SousTitre"/>
        <w:rPr>
          <w:b w:val="0"/>
          <w:bCs w:val="0"/>
        </w:rPr>
      </w:pPr>
      <w:r w:rsidRPr="0018091F">
        <w:t>Frameworks</w:t>
      </w:r>
      <w:r w:rsidRPr="005A67F9">
        <w:t xml:space="preserve"> </w:t>
      </w:r>
    </w:p>
    <w:p w14:paraId="0C2DDF36" w14:textId="6C491D7A" w:rsidR="00336C53" w:rsidRPr="005A67F9" w:rsidRDefault="00336C53" w:rsidP="00EF25AF">
      <w:pPr>
        <w:rPr>
          <w:lang w:val="fr-FR"/>
        </w:rPr>
      </w:pPr>
      <w:r w:rsidRPr="005A67F9">
        <w:rPr>
          <w:lang w:val="fr-FR"/>
        </w:rPr>
        <w:t>Angular</w:t>
      </w:r>
      <w:r w:rsidR="0010674D" w:rsidRPr="005A67F9">
        <w:rPr>
          <w:lang w:val="fr-FR"/>
        </w:rPr>
        <w:t xml:space="preserve"> (4 à 21),</w:t>
      </w:r>
      <w:r w:rsidRPr="005A67F9">
        <w:rPr>
          <w:lang w:val="fr-FR"/>
        </w:rPr>
        <w:t xml:space="preserve"> React</w:t>
      </w:r>
    </w:p>
    <w:p w14:paraId="3ACBAB02" w14:textId="77777777" w:rsidR="00F83516" w:rsidRPr="0018091F" w:rsidRDefault="00F83516" w:rsidP="0018091F">
      <w:pPr>
        <w:pStyle w:val="onePoint-SousTitre"/>
      </w:pPr>
      <w:r w:rsidRPr="0018091F">
        <w:t>Accessibilité &amp; UX</w:t>
      </w:r>
    </w:p>
    <w:p w14:paraId="32CE98E0" w14:textId="05C49081" w:rsidR="00F83516" w:rsidRPr="0018091F" w:rsidRDefault="00663F07" w:rsidP="00EF25AF">
      <w:pPr>
        <w:rPr>
          <w:lang w:val="fr-FR"/>
        </w:rPr>
      </w:pPr>
      <w:r w:rsidRPr="0018091F">
        <w:rPr>
          <w:lang w:val="fr-FR"/>
        </w:rPr>
        <w:t>RGAA, sobriété numérique</w:t>
      </w:r>
    </w:p>
    <w:p w14:paraId="56D8CBFE" w14:textId="77777777" w:rsidR="00336C53" w:rsidRPr="00F002C6" w:rsidRDefault="00336C53" w:rsidP="00336C53">
      <w:pPr>
        <w:pStyle w:val="onePoint-SousTitre"/>
        <w:rPr>
          <w:lang w:val="en-US"/>
        </w:rPr>
      </w:pPr>
      <w:r w:rsidRPr="00F002C6">
        <w:rPr>
          <w:lang w:val="en-US"/>
        </w:rPr>
        <w:t xml:space="preserve">Logiciels  </w:t>
      </w:r>
      <w:r w:rsidRPr="00F002C6">
        <w:rPr>
          <w:lang w:val="en-US"/>
        </w:rPr>
        <w:tab/>
      </w:r>
      <w:r w:rsidRPr="00F002C6">
        <w:rPr>
          <w:lang w:val="en-US"/>
        </w:rPr>
        <w:tab/>
      </w:r>
    </w:p>
    <w:p w14:paraId="5616C403" w14:textId="1799389A" w:rsidR="00336C53" w:rsidRPr="00C152B5" w:rsidRDefault="005D1072" w:rsidP="00336C53">
      <w:pPr>
        <w:pStyle w:val="Paragraphedeliste"/>
        <w:ind w:left="0"/>
        <w:rPr>
          <w:lang w:val="en-US"/>
        </w:rPr>
      </w:pPr>
      <w:r>
        <w:rPr>
          <w:lang w:val="en-US"/>
        </w:rPr>
        <w:t>Visual Studio Code</w:t>
      </w:r>
      <w:r w:rsidR="00805F5A" w:rsidRPr="00C152B5">
        <w:rPr>
          <w:lang w:val="en-US"/>
        </w:rPr>
        <w:t>, WEBSTORM</w:t>
      </w:r>
      <w:r w:rsidR="00B32688" w:rsidRPr="00C152B5">
        <w:rPr>
          <w:lang w:val="en-US"/>
        </w:rPr>
        <w:t>, INTEL</w:t>
      </w:r>
      <w:r w:rsidR="00C152B5">
        <w:rPr>
          <w:lang w:val="en-US"/>
        </w:rPr>
        <w:t>L</w:t>
      </w:r>
      <w:r w:rsidR="00B32688" w:rsidRPr="00C152B5">
        <w:rPr>
          <w:lang w:val="en-US"/>
        </w:rPr>
        <w:t>IJ</w:t>
      </w:r>
      <w:r w:rsidR="00805F5A" w:rsidRPr="00C152B5">
        <w:rPr>
          <w:lang w:val="en-US"/>
        </w:rPr>
        <w:t>, Sublime Text</w:t>
      </w:r>
    </w:p>
    <w:p w14:paraId="426A80C7" w14:textId="77777777" w:rsidR="00336C53" w:rsidRDefault="00336C53" w:rsidP="00336C53">
      <w:pPr>
        <w:pStyle w:val="onePoint-SousTitre"/>
      </w:pPr>
      <w:r>
        <w:t xml:space="preserve">Méthodologies  </w:t>
      </w:r>
      <w:r>
        <w:tab/>
      </w:r>
      <w:r>
        <w:tab/>
      </w:r>
    </w:p>
    <w:p w14:paraId="0ADB3C65" w14:textId="090C80CA" w:rsidR="00336C53" w:rsidRDefault="00942724" w:rsidP="00336C53">
      <w:pPr>
        <w:pStyle w:val="Paragraphedeliste"/>
        <w:ind w:left="0"/>
      </w:pPr>
      <w:r w:rsidRPr="00942724">
        <w:t>Agile (Scrum), CI/CD</w:t>
      </w:r>
    </w:p>
    <w:p w14:paraId="17A8A9F6" w14:textId="77777777" w:rsidR="00336C53" w:rsidRDefault="00336C53" w:rsidP="00336C53">
      <w:pPr>
        <w:pStyle w:val="onePoint-SousTitre"/>
      </w:pPr>
      <w:r>
        <w:t xml:space="preserve">Outils de modélisation  </w:t>
      </w:r>
      <w:r>
        <w:tab/>
      </w:r>
      <w:r>
        <w:tab/>
      </w:r>
    </w:p>
    <w:p w14:paraId="3C8D0FD8" w14:textId="2F4EB412" w:rsidR="00336C53" w:rsidRPr="008C284B" w:rsidRDefault="00336C53" w:rsidP="00336C53">
      <w:pPr>
        <w:pStyle w:val="Paragraphedeliste"/>
        <w:ind w:left="0"/>
        <w:rPr>
          <w:lang w:val="en-US"/>
        </w:rPr>
      </w:pPr>
      <w:r w:rsidRPr="008C284B">
        <w:rPr>
          <w:lang w:val="en-US"/>
        </w:rPr>
        <w:t>Photoshop, Illustrator, Sketch, Invision</w:t>
      </w:r>
      <w:r w:rsidR="004B549F" w:rsidRPr="008C284B">
        <w:rPr>
          <w:lang w:val="en-US"/>
        </w:rPr>
        <w:t>, Figma</w:t>
      </w:r>
    </w:p>
    <w:p w14:paraId="77C4DB7A" w14:textId="10B8FB15" w:rsidR="00805F5A" w:rsidRPr="00C545F4" w:rsidRDefault="00805F5A" w:rsidP="00805F5A">
      <w:pPr>
        <w:pStyle w:val="onePoint-SousTitre"/>
        <w:rPr>
          <w:lang w:val="en-US"/>
        </w:rPr>
      </w:pPr>
      <w:r w:rsidRPr="00C545F4">
        <w:rPr>
          <w:lang w:val="en-US"/>
        </w:rPr>
        <w:t>Outils</w:t>
      </w:r>
      <w:r w:rsidRPr="00C545F4">
        <w:rPr>
          <w:lang w:val="en-US"/>
        </w:rPr>
        <w:tab/>
      </w:r>
      <w:r w:rsidRPr="00C545F4">
        <w:rPr>
          <w:lang w:val="en-US"/>
        </w:rPr>
        <w:tab/>
      </w:r>
    </w:p>
    <w:p w14:paraId="675A8D23" w14:textId="77777777" w:rsidR="004928FB" w:rsidRPr="00336C53" w:rsidRDefault="004928FB" w:rsidP="004928FB">
      <w:pPr>
        <w:pStyle w:val="Paragraphedeliste"/>
        <w:ind w:left="0"/>
        <w:rPr>
          <w:lang w:val="fr-FR"/>
        </w:rPr>
      </w:pPr>
      <w:r>
        <w:rPr>
          <w:lang w:val="fr-FR"/>
        </w:rPr>
        <w:t xml:space="preserve">Git, </w:t>
      </w:r>
      <w:r w:rsidRPr="00AA18FD">
        <w:rPr>
          <w:lang w:val="fr-FR"/>
        </w:rPr>
        <w:t>GitLab, npm, Jenkins, SonarQube, Jira, CI/CD, OpenShift (notions)</w:t>
      </w:r>
      <w:r>
        <w:rPr>
          <w:lang w:val="fr-FR"/>
        </w:rPr>
        <w:t xml:space="preserve">, extensions accessibilité et sobriété navigateur </w:t>
      </w:r>
    </w:p>
    <w:p w14:paraId="0AA5A445" w14:textId="17DFEEF8" w:rsidR="00336C53" w:rsidRDefault="00336C53" w:rsidP="00336C53">
      <w:pPr>
        <w:pStyle w:val="onePoint-SousTitre"/>
      </w:pPr>
      <w:r>
        <w:t xml:space="preserve">Base de données  </w:t>
      </w:r>
      <w:r>
        <w:tab/>
      </w:r>
      <w:r>
        <w:tab/>
      </w:r>
    </w:p>
    <w:p w14:paraId="1384B89A" w14:textId="7387E506" w:rsidR="00AA4488" w:rsidRPr="007652AC" w:rsidRDefault="00AA4488" w:rsidP="00336C53">
      <w:pPr>
        <w:pStyle w:val="onePoint-SousTitre"/>
        <w:rPr>
          <w:b w:val="0"/>
          <w:bCs w:val="0"/>
          <w:noProof/>
          <w:color w:val="000000"/>
        </w:rPr>
      </w:pPr>
      <w:r w:rsidRPr="007652AC">
        <w:rPr>
          <w:b w:val="0"/>
          <w:bCs w:val="0"/>
          <w:noProof/>
          <w:color w:val="000000"/>
        </w:rPr>
        <w:t>SQL,</w:t>
      </w:r>
      <w:r w:rsidR="001A2887">
        <w:rPr>
          <w:b w:val="0"/>
          <w:bCs w:val="0"/>
          <w:noProof/>
          <w:color w:val="000000"/>
        </w:rPr>
        <w:t xml:space="preserve"> </w:t>
      </w:r>
      <w:r w:rsidRPr="007652AC">
        <w:rPr>
          <w:b w:val="0"/>
          <w:bCs w:val="0"/>
          <w:noProof/>
          <w:color w:val="000000"/>
        </w:rPr>
        <w:t>SQL Server, MongoDB</w:t>
      </w:r>
    </w:p>
    <w:p w14:paraId="03D2DE83" w14:textId="418C2E1B" w:rsidR="00336C53" w:rsidRDefault="00336C53" w:rsidP="00336C53">
      <w:pPr>
        <w:pStyle w:val="onePoint-SousTitre"/>
      </w:pPr>
      <w:r>
        <w:lastRenderedPageBreak/>
        <w:t xml:space="preserve">Systèmes d’exploitation  </w:t>
      </w:r>
      <w:r>
        <w:tab/>
      </w:r>
      <w:r>
        <w:tab/>
      </w:r>
    </w:p>
    <w:p w14:paraId="4BAEFFEF" w14:textId="75D0C2BB" w:rsidR="00336C53" w:rsidRDefault="00455C7A" w:rsidP="00336C53">
      <w:pPr>
        <w:pStyle w:val="Paragraphedeliste"/>
        <w:ind w:left="0"/>
      </w:pPr>
      <w:r w:rsidRPr="00455C7A">
        <w:t xml:space="preserve">Windows, </w:t>
      </w:r>
      <w:r w:rsidR="00352668" w:rsidRPr="00352668">
        <w:t>macOS</w:t>
      </w:r>
      <w:r w:rsidRPr="00455C7A">
        <w:t>, Linux/Unix</w:t>
      </w:r>
      <w:r w:rsidR="00336C53">
        <w:t>.</w:t>
      </w:r>
    </w:p>
    <w:p w14:paraId="1E2B883C" w14:textId="77777777" w:rsidR="00B328FB" w:rsidRDefault="00B328FB" w:rsidP="009012CB">
      <w:pPr>
        <w:pStyle w:val="onePoint-listepuce"/>
        <w:numPr>
          <w:ilvl w:val="0"/>
          <w:numId w:val="0"/>
        </w:numPr>
      </w:pPr>
    </w:p>
    <w:p w14:paraId="27893373" w14:textId="77777777" w:rsidR="00406FDC" w:rsidRPr="004200F1" w:rsidRDefault="00406FDC" w:rsidP="009012CB">
      <w:pPr>
        <w:pStyle w:val="onePoint-listepuce"/>
        <w:numPr>
          <w:ilvl w:val="0"/>
          <w:numId w:val="0"/>
        </w:numPr>
      </w:pPr>
    </w:p>
    <w:p w14:paraId="156B231F" w14:textId="77777777" w:rsidR="00B328FB" w:rsidRPr="004200F1" w:rsidRDefault="00B328FB" w:rsidP="009012CB">
      <w:pPr>
        <w:pStyle w:val="onePoint-listepuce"/>
        <w:numPr>
          <w:ilvl w:val="0"/>
          <w:numId w:val="0"/>
        </w:numPr>
      </w:pPr>
    </w:p>
    <w:p w14:paraId="4A2F10F0" w14:textId="73CDAF84" w:rsidR="00B328FB" w:rsidRDefault="00E1053A" w:rsidP="0099660F">
      <w:pPr>
        <w:pStyle w:val="onePoint-CVTitre"/>
      </w:pPr>
      <w:r>
        <w:rPr>
          <w:noProof/>
          <w:lang w:val="fr-FR" w:eastAsia="fr-FR"/>
        </w:rPr>
        <mc:AlternateContent>
          <mc:Choice Requires="wps">
            <w:drawing>
              <wp:anchor distT="0" distB="0" distL="114300" distR="114300" simplePos="0" relativeHeight="251658752" behindDoc="0" locked="0" layoutInCell="1" allowOverlap="1" wp14:anchorId="301F7FF7" wp14:editId="251A0F67">
                <wp:simplePos x="0" y="0"/>
                <wp:positionH relativeFrom="column">
                  <wp:posOffset>5114290</wp:posOffset>
                </wp:positionH>
                <wp:positionV relativeFrom="paragraph">
                  <wp:posOffset>158750</wp:posOffset>
                </wp:positionV>
                <wp:extent cx="1337945" cy="0"/>
                <wp:effectExtent l="15875" t="17145" r="17780" b="11430"/>
                <wp:wrapNone/>
                <wp:docPr id="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3C7C4" id="AutoShape 58" o:spid="_x0000_s1026" type="#_x0000_t32" style="position:absolute;margin-left:402.7pt;margin-top:12.5pt;width:105.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Expériences Professionnelles</w:t>
      </w:r>
    </w:p>
    <w:p w14:paraId="0AA99544" w14:textId="77777777" w:rsidR="00B328FB" w:rsidRDefault="00B328FB"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2C6E7F0E" w14:textId="77777777" w:rsidTr="00283381">
        <w:trPr>
          <w:trHeight w:val="475"/>
        </w:trPr>
        <w:tc>
          <w:tcPr>
            <w:tcW w:w="11089" w:type="dxa"/>
          </w:tcPr>
          <w:tbl>
            <w:tblPr>
              <w:tblW w:w="0" w:type="auto"/>
              <w:tblLook w:val="04A0" w:firstRow="1" w:lastRow="0" w:firstColumn="1" w:lastColumn="0" w:noHBand="0" w:noVBand="1"/>
            </w:tblPr>
            <w:tblGrid>
              <w:gridCol w:w="4567"/>
              <w:gridCol w:w="6166"/>
            </w:tblGrid>
            <w:tr w:rsidR="00B328FB" w14:paraId="1842A8E8" w14:textId="77777777" w:rsidTr="00283381">
              <w:trPr>
                <w:trHeight w:val="475"/>
              </w:trPr>
              <w:tc>
                <w:tcPr>
                  <w:tcW w:w="4608" w:type="dxa"/>
                  <w:shd w:val="clear" w:color="auto" w:fill="C0C0BB"/>
                  <w:tcMar>
                    <w:right w:w="284" w:type="dxa"/>
                  </w:tcMar>
                  <w:vAlign w:val="center"/>
                </w:tcPr>
                <w:p w14:paraId="26D00F85" w14:textId="77777777" w:rsidR="00B328FB" w:rsidRDefault="00337C6D" w:rsidP="00337C6D">
                  <w:pPr>
                    <w:pStyle w:val="Paragraphedeliste"/>
                    <w:ind w:left="1310"/>
                    <w:rPr>
                      <w:color w:val="FFFFFF"/>
                    </w:rPr>
                  </w:pPr>
                  <w:r>
                    <w:rPr>
                      <w:color w:val="FFFFFF"/>
                      <w:sz w:val="24"/>
                    </w:rPr>
                    <w:t>Banque De France</w:t>
                  </w:r>
                </w:p>
              </w:tc>
              <w:tc>
                <w:tcPr>
                  <w:tcW w:w="6265" w:type="dxa"/>
                  <w:tcMar>
                    <w:left w:w="284" w:type="dxa"/>
                  </w:tcMar>
                  <w:vAlign w:val="center"/>
                </w:tcPr>
                <w:p w14:paraId="16F0358A" w14:textId="77777777" w:rsidR="00B328FB" w:rsidRDefault="00337C6D" w:rsidP="00283381">
                  <w:pPr>
                    <w:pStyle w:val="Paragraphedeliste"/>
                    <w:ind w:left="0"/>
                    <w:rPr>
                      <w:color w:val="auto"/>
                    </w:rPr>
                  </w:pPr>
                  <w:r>
                    <w:rPr>
                      <w:iCs/>
                    </w:rPr>
                    <w:t>2015 - Aujourd'hui</w:t>
                  </w:r>
                </w:p>
              </w:tc>
            </w:tr>
            <w:tr w:rsidR="00B328FB" w14:paraId="21B2242D" w14:textId="77777777" w:rsidTr="00283381">
              <w:trPr>
                <w:trHeight w:val="475"/>
              </w:trPr>
              <w:tc>
                <w:tcPr>
                  <w:tcW w:w="10873" w:type="dxa"/>
                  <w:gridSpan w:val="2"/>
                  <w:vAlign w:val="center"/>
                </w:tcPr>
                <w:p w14:paraId="5056817B" w14:textId="2A352288" w:rsidR="00B328FB" w:rsidRDefault="00CC59AA" w:rsidP="00337C6D">
                  <w:pPr>
                    <w:ind w:left="1310"/>
                    <w:rPr>
                      <w:iCs/>
                      <w:color w:val="0091CD"/>
                    </w:rPr>
                  </w:pPr>
                  <w:r w:rsidRPr="00CC59AA">
                    <w:rPr>
                      <w:b/>
                      <w:iCs/>
                      <w:color w:val="0091CD"/>
                      <w:sz w:val="24"/>
                      <w:szCs w:val="24"/>
                    </w:rPr>
                    <w:t>Développeur Front</w:t>
                  </w:r>
                  <w:r>
                    <w:rPr>
                      <w:b/>
                      <w:iCs/>
                      <w:color w:val="0091CD"/>
                      <w:sz w:val="24"/>
                      <w:szCs w:val="24"/>
                    </w:rPr>
                    <w:t>e</w:t>
                  </w:r>
                  <w:r w:rsidRPr="00CC59AA">
                    <w:rPr>
                      <w:b/>
                      <w:iCs/>
                      <w:color w:val="0091CD"/>
                      <w:sz w:val="24"/>
                      <w:szCs w:val="24"/>
                    </w:rPr>
                    <w:t>nd Angular confirmé</w:t>
                  </w:r>
                </w:p>
              </w:tc>
            </w:tr>
          </w:tbl>
          <w:p w14:paraId="4A2299AE" w14:textId="77777777" w:rsidR="00B328FB" w:rsidRDefault="00B328FB" w:rsidP="00283381"/>
        </w:tc>
      </w:tr>
    </w:tbl>
    <w:p w14:paraId="566C37A8" w14:textId="77777777" w:rsidR="00762AEC" w:rsidRDefault="00762AEC" w:rsidP="00155BC4">
      <w:pPr>
        <w:rPr>
          <w:b/>
          <w:bCs/>
        </w:rPr>
      </w:pPr>
      <w:r w:rsidRPr="00155BC4">
        <w:rPr>
          <w:b/>
          <w:bCs/>
        </w:rPr>
        <w:t>Principales réalisations</w:t>
      </w:r>
    </w:p>
    <w:p w14:paraId="43CCB483" w14:textId="77777777" w:rsidR="00C741D0" w:rsidRDefault="00C741D0" w:rsidP="00C741D0">
      <w:r>
        <w:t>• Développement, évolution et maintenance de la bibliothèque de composants Angular de la Banque de France.</w:t>
      </w:r>
    </w:p>
    <w:p w14:paraId="7230A077" w14:textId="77777777" w:rsidR="00C741D0" w:rsidRDefault="00C741D0" w:rsidP="00C741D0">
      <w:r>
        <w:t>• Contribution aux migrations Angular de la version 4 jusqu'à la version 21 de la charte graphique, avec développement de nouveaux composants conformes aux exigences d'accessibilité numérique (RGAA) et de sobriété numérique.</w:t>
      </w:r>
    </w:p>
    <w:p w14:paraId="74B5B23E" w14:textId="554E12D3" w:rsidR="00C741D0" w:rsidRDefault="00C741D0" w:rsidP="00C741D0">
      <w:r>
        <w:t xml:space="preserve">• </w:t>
      </w:r>
      <w:r w:rsidR="0060237F" w:rsidRPr="0060237F">
        <w:t xml:space="preserve"> Participation aux ateliers de conception avec les designers UI/UX et les équipes projets afin d'analyser les besoins, étudier les maquettes (InVision puis Figma), estimer la charge de développement et préparer leur intégration Angular.</w:t>
      </w:r>
    </w:p>
    <w:p w14:paraId="7AC08DC6" w14:textId="3CE6E9BC" w:rsidR="002403F5" w:rsidRPr="002403F5" w:rsidRDefault="008770A8" w:rsidP="002403F5">
      <w:pPr>
        <w:rPr>
          <w:lang w:val="fr-FR"/>
        </w:rPr>
      </w:pPr>
      <w:r w:rsidRPr="008770A8">
        <w:rPr>
          <w:lang w:val="fr-FR"/>
        </w:rPr>
        <w:t>• Analyse technique des maquettes fonctionnelles, estimation des charges de développement, intégration Angular et accompagnement des équipes projets dans la mise en œuvre des composants de la charte graphique sur de nombreuses applications Banque de France, notamment BILAN, MODACWEB, NEUSGATE, CREDOR, SUREN2, PERSEE/FIBEC, CEPH, ONEGATE, Ma Journée Surendettement, FIBEN et Portail WiFi.</w:t>
      </w:r>
      <w:r w:rsidR="002403F5" w:rsidRPr="002403F5">
        <w:rPr>
          <w:lang w:val="fr-FR"/>
        </w:rPr>
        <w:t>.</w:t>
      </w:r>
    </w:p>
    <w:p w14:paraId="6EC74534" w14:textId="480BCC8E" w:rsidR="00C741D0" w:rsidRDefault="00C741D0" w:rsidP="00C741D0">
      <w:r>
        <w:t xml:space="preserve">• </w:t>
      </w:r>
      <w:r w:rsidR="00766AD8" w:rsidRPr="00766AD8">
        <w:t>Accompagnement technique des équipes projets dans l'utilisation des composants Angular, les migrations applicatives, les bonnes pratiques de développement et la résolution de problématiques techniques.</w:t>
      </w:r>
    </w:p>
    <w:p w14:paraId="1B5A1424" w14:textId="42849B79" w:rsidR="00C741D0" w:rsidRPr="00B0246A" w:rsidRDefault="00F0062A" w:rsidP="00C741D0">
      <w:pPr>
        <w:rPr>
          <w:lang w:val="fr-FR"/>
        </w:rPr>
      </w:pPr>
      <w:r w:rsidRPr="00F0062A">
        <w:rPr>
          <w:lang w:val="fr-FR"/>
        </w:rPr>
        <w:t>• Support technique auprès des équipes projets sur Angular, npm, Git, Jenkins, SonarQube et les pipelines CI/CD, avec accompagnement à la résolution de problématiques de développement et d’intégration.</w:t>
      </w:r>
    </w:p>
    <w:p w14:paraId="0821357C" w14:textId="77777777" w:rsidR="00C741D0" w:rsidRDefault="00C741D0" w:rsidP="00C741D0">
      <w:r>
        <w:t>• Réalisation d'audits d'accessibilité numérique et accompagnement des équipes dans leur mise en conformité RGAA.</w:t>
      </w:r>
    </w:p>
    <w:p w14:paraId="0AB5331D" w14:textId="77777777" w:rsidR="00C741D0" w:rsidRDefault="00C741D0" w:rsidP="00C741D0">
      <w:r>
        <w:t>• Formation des développeurs aux bonnes pratiques d'accessibilité numérique.</w:t>
      </w:r>
    </w:p>
    <w:p w14:paraId="3D1BB565" w14:textId="1A4F0D28" w:rsidR="00155BC4" w:rsidRDefault="00C741D0" w:rsidP="00C741D0">
      <w:r>
        <w:t>• Veille technologique sur l'écosystème JavaScript (Angular, TypeScript, Node.js) et participation aux Meetups techniques.</w:t>
      </w:r>
    </w:p>
    <w:p w14:paraId="255833C4" w14:textId="77777777" w:rsidR="005A67F9" w:rsidRPr="005A67F9" w:rsidRDefault="005A67F9" w:rsidP="005A67F9">
      <w:pPr>
        <w:rPr>
          <w:lang w:val="fr-FR"/>
        </w:rPr>
      </w:pPr>
      <w:r w:rsidRPr="005A67F9">
        <w:rPr>
          <w:lang w:val="fr-FR"/>
        </w:rPr>
        <w:t>• Contribution aux études techniques et aux chiffrages des évolutions applicatives en collaboration avec les équipes projets, UX/UI et les différentes parties prenantes.</w:t>
      </w:r>
    </w:p>
    <w:p w14:paraId="7D5C1E5B" w14:textId="77777777" w:rsidR="00963481" w:rsidRPr="00963481" w:rsidRDefault="00963481" w:rsidP="00963481">
      <w:pPr>
        <w:rPr>
          <w:lang w:val="fr-FR"/>
        </w:rPr>
      </w:pPr>
      <w:r w:rsidRPr="00963481">
        <w:rPr>
          <w:lang w:val="fr-FR"/>
        </w:rPr>
        <w:t>• Accompagnement transverse des équipes projets sur les choix techniques liés à Angular, aux composants réutilisables, aux migrations de versions et aux problématiques d’accessibilité numérique.</w:t>
      </w:r>
    </w:p>
    <w:p w14:paraId="5A3AB1DE" w14:textId="3DB0363D" w:rsidR="004D51E4" w:rsidRPr="004D51E4" w:rsidRDefault="004D51E4" w:rsidP="004D51E4">
      <w:pPr>
        <w:rPr>
          <w:lang w:val="fr-FR"/>
        </w:rPr>
      </w:pPr>
      <w:r w:rsidRPr="004D51E4">
        <w:rPr>
          <w:lang w:val="fr-FR"/>
        </w:rPr>
        <w:t xml:space="preserve">• </w:t>
      </w:r>
      <w:r w:rsidR="00AD33E0" w:rsidRPr="00AD33E0">
        <w:rPr>
          <w:lang w:val="fr-FR"/>
        </w:rPr>
        <w:t xml:space="preserve"> Contribution à l’évolution et à la maintenance des composants Angular dans un contexte de migrations techniques régulières et d’amélioration continue de la qualité logicielle.</w:t>
      </w:r>
    </w:p>
    <w:p w14:paraId="528A055C" w14:textId="77777777" w:rsidR="00F84E20" w:rsidRDefault="00F84E20" w:rsidP="00C741D0"/>
    <w:p w14:paraId="7246276B" w14:textId="77777777" w:rsidR="00B328FB" w:rsidRPr="00403B58" w:rsidRDefault="005E24AC" w:rsidP="009012CB">
      <w:pPr>
        <w:pStyle w:val="onePoint-listepuce"/>
        <w:numPr>
          <w:ilvl w:val="0"/>
          <w:numId w:val="0"/>
        </w:numPr>
        <w:rPr>
          <w:b/>
        </w:rPr>
      </w:pPr>
      <w:r w:rsidRPr="00403B58">
        <w:rPr>
          <w:b/>
        </w:rPr>
        <w:t>Outils / Progiciels</w:t>
      </w:r>
    </w:p>
    <w:p w14:paraId="22DFE43B" w14:textId="1A0C66C0" w:rsidR="00336C53" w:rsidRPr="00403B58" w:rsidRDefault="008F2444" w:rsidP="009012CB">
      <w:pPr>
        <w:pStyle w:val="onePoint-listepuce"/>
        <w:numPr>
          <w:ilvl w:val="0"/>
          <w:numId w:val="0"/>
        </w:numPr>
      </w:pPr>
      <w:r w:rsidRPr="00403B58">
        <w:t>Angular, TypeScript, HTML5, CSS3, JavaScript, SCSS, Bootstrap, Git, npm, Jenkins, SonarQube, Jira, CI/CD, VS Code</w:t>
      </w:r>
    </w:p>
    <w:p w14:paraId="6DFE9DEB" w14:textId="77777777" w:rsidR="00336C53" w:rsidRPr="00403B58" w:rsidRDefault="00336C53"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0DDE0402" w14:textId="77777777" w:rsidTr="00283381">
        <w:trPr>
          <w:trHeight w:val="475"/>
        </w:trPr>
        <w:tc>
          <w:tcPr>
            <w:tcW w:w="11089" w:type="dxa"/>
          </w:tcPr>
          <w:tbl>
            <w:tblPr>
              <w:tblW w:w="0" w:type="auto"/>
              <w:tblLook w:val="04A0" w:firstRow="1" w:lastRow="0" w:firstColumn="1" w:lastColumn="0" w:noHBand="0" w:noVBand="1"/>
            </w:tblPr>
            <w:tblGrid>
              <w:gridCol w:w="4566"/>
              <w:gridCol w:w="6167"/>
            </w:tblGrid>
            <w:tr w:rsidR="00B328FB" w14:paraId="28892F4E" w14:textId="77777777" w:rsidTr="00283381">
              <w:trPr>
                <w:trHeight w:val="475"/>
              </w:trPr>
              <w:tc>
                <w:tcPr>
                  <w:tcW w:w="4608" w:type="dxa"/>
                  <w:shd w:val="clear" w:color="auto" w:fill="C0C0BB"/>
                  <w:tcMar>
                    <w:right w:w="284" w:type="dxa"/>
                  </w:tcMar>
                  <w:vAlign w:val="center"/>
                </w:tcPr>
                <w:p w14:paraId="23ADFFE3" w14:textId="71103229" w:rsidR="00B328FB" w:rsidRDefault="00336C53" w:rsidP="00337C6D">
                  <w:pPr>
                    <w:pStyle w:val="Paragraphedeliste"/>
                    <w:ind w:left="1310"/>
                    <w:rPr>
                      <w:color w:val="FFFFFF"/>
                    </w:rPr>
                  </w:pPr>
                  <w:r>
                    <w:rPr>
                      <w:color w:val="FFFFFF"/>
                      <w:sz w:val="24"/>
                    </w:rPr>
                    <w:t>Autre</w:t>
                  </w:r>
                </w:p>
              </w:tc>
              <w:tc>
                <w:tcPr>
                  <w:tcW w:w="6265" w:type="dxa"/>
                  <w:tcMar>
                    <w:left w:w="284" w:type="dxa"/>
                  </w:tcMar>
                  <w:vAlign w:val="center"/>
                </w:tcPr>
                <w:p w14:paraId="653E77DC" w14:textId="17AF3214" w:rsidR="00B328FB" w:rsidRDefault="00336C53" w:rsidP="00283381">
                  <w:pPr>
                    <w:pStyle w:val="Paragraphedeliste"/>
                    <w:ind w:left="0"/>
                    <w:rPr>
                      <w:color w:val="auto"/>
                    </w:rPr>
                  </w:pPr>
                  <w:r>
                    <w:rPr>
                      <w:iCs/>
                    </w:rPr>
                    <w:t>2014-2015</w:t>
                  </w:r>
                </w:p>
              </w:tc>
            </w:tr>
            <w:tr w:rsidR="00B328FB" w14:paraId="41253893" w14:textId="77777777" w:rsidTr="00283381">
              <w:trPr>
                <w:trHeight w:val="475"/>
              </w:trPr>
              <w:tc>
                <w:tcPr>
                  <w:tcW w:w="10873" w:type="dxa"/>
                  <w:gridSpan w:val="2"/>
                  <w:vAlign w:val="center"/>
                </w:tcPr>
                <w:p w14:paraId="31E88AE5" w14:textId="0CF46D61" w:rsidR="00B328FB" w:rsidRDefault="00CC59AA" w:rsidP="00337C6D">
                  <w:pPr>
                    <w:ind w:left="1310"/>
                    <w:rPr>
                      <w:iCs/>
                      <w:color w:val="0091CD"/>
                    </w:rPr>
                  </w:pPr>
                  <w:r w:rsidRPr="00CC59AA">
                    <w:rPr>
                      <w:b/>
                      <w:iCs/>
                      <w:color w:val="0091CD"/>
                      <w:sz w:val="24"/>
                      <w:szCs w:val="24"/>
                    </w:rPr>
                    <w:t>Développeur Front</w:t>
                  </w:r>
                  <w:r w:rsidR="00634A89">
                    <w:rPr>
                      <w:b/>
                      <w:iCs/>
                      <w:color w:val="0091CD"/>
                      <w:sz w:val="24"/>
                      <w:szCs w:val="24"/>
                    </w:rPr>
                    <w:t>-E</w:t>
                  </w:r>
                  <w:r w:rsidRPr="00CC59AA">
                    <w:rPr>
                      <w:b/>
                      <w:iCs/>
                      <w:color w:val="0091CD"/>
                      <w:sz w:val="24"/>
                      <w:szCs w:val="24"/>
                    </w:rPr>
                    <w:t>nd Angular</w:t>
                  </w:r>
                </w:p>
              </w:tc>
            </w:tr>
          </w:tbl>
          <w:p w14:paraId="4BF840E2" w14:textId="77777777" w:rsidR="00B328FB" w:rsidRDefault="00B328FB" w:rsidP="00283381"/>
        </w:tc>
      </w:tr>
    </w:tbl>
    <w:p w14:paraId="73C0061E" w14:textId="77777777" w:rsidR="00336C53" w:rsidRDefault="00336C53" w:rsidP="00336C53">
      <w:pPr>
        <w:suppressAutoHyphens/>
        <w:spacing w:before="100"/>
        <w:jc w:val="both"/>
        <w:rPr>
          <w:rFonts w:ascii="Corbel" w:eastAsia="Corbel" w:hAnsi="Corbel" w:cs="Corbel"/>
          <w:kern w:val="2"/>
          <w:sz w:val="22"/>
          <w:lang w:val="fr-FR" w:eastAsia="fr-FR"/>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integration développement jeu</w:t>
      </w:r>
    </w:p>
    <w:p w14:paraId="28B7A9CE"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8FA15E2"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Jeu sous angular js</w:t>
      </w:r>
    </w:p>
    <w:p w14:paraId="1D2654F9"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2968E13" w14:textId="5862E95C" w:rsidR="00336C53" w:rsidRPr="00BE0ABF"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BE0ABF">
        <w:rPr>
          <w:rFonts w:ascii="Corbel" w:hAnsi="Corbel"/>
          <w:kern w:val="2"/>
          <w:lang w:val="en-US"/>
        </w:rPr>
        <w:lastRenderedPageBreak/>
        <w:t xml:space="preserve">Html5, </w:t>
      </w:r>
      <w:r w:rsidR="00BE0ABF">
        <w:rPr>
          <w:rFonts w:ascii="Corbel" w:hAnsi="Corbel"/>
          <w:kern w:val="2"/>
          <w:lang w:val="en-US"/>
        </w:rPr>
        <w:t>CSS3</w:t>
      </w:r>
      <w:r w:rsidRPr="00BE0ABF">
        <w:rPr>
          <w:rFonts w:ascii="Corbel" w:hAnsi="Corbel"/>
          <w:kern w:val="2"/>
          <w:lang w:val="en-US"/>
        </w:rPr>
        <w:t xml:space="preserve">, </w:t>
      </w:r>
      <w:r w:rsidR="00BE0ABF">
        <w:rPr>
          <w:rFonts w:ascii="Corbel" w:hAnsi="Corbel"/>
          <w:kern w:val="2"/>
          <w:lang w:val="en-US"/>
        </w:rPr>
        <w:t>J</w:t>
      </w:r>
      <w:r w:rsidRPr="00BE0ABF">
        <w:rPr>
          <w:rFonts w:ascii="Corbel" w:hAnsi="Corbel"/>
          <w:kern w:val="2"/>
          <w:lang w:val="en-US"/>
        </w:rPr>
        <w:t>avascript, jQuery, sass, bootstrap, angularjs, git,  json, phpstorm, macbook</w:t>
      </w:r>
    </w:p>
    <w:p w14:paraId="44D562E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(4mois)</w:t>
      </w:r>
      <w:r>
        <w:rPr>
          <w:rFonts w:ascii="Corbel" w:hAnsi="Corbel"/>
          <w:b/>
          <w:bCs/>
          <w:kern w:val="2"/>
          <w:sz w:val="22"/>
        </w:rPr>
        <w:t xml:space="preserve">  : integration développement prestashop lingerie </w:t>
      </w:r>
      <w:r>
        <w:rPr>
          <w:rFonts w:ascii="Corbel" w:hAnsi="Corbel"/>
          <w:kern w:val="2"/>
          <w:sz w:val="22"/>
        </w:rPr>
        <w:t>(freelance chez wizzmedia)</w:t>
      </w:r>
    </w:p>
    <w:p w14:paraId="493FA58F"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9BF4BE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 e-commerce prestashop</w:t>
      </w:r>
      <w:r>
        <w:rPr>
          <w:rFonts w:ascii="Corbel" w:hAnsi="Corbel"/>
          <w:b/>
          <w:bCs/>
          <w:kern w:val="2"/>
        </w:rPr>
        <w:t xml:space="preserve"> </w:t>
      </w:r>
    </w:p>
    <w:p w14:paraId="2ACF6E14"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2BEBF9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prestashop, smarty, php, git, phpstorm, macbook</w:t>
      </w:r>
    </w:p>
    <w:p w14:paraId="1AC90B41"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integration développement prestashop immobilier </w:t>
      </w:r>
      <w:r>
        <w:rPr>
          <w:rFonts w:ascii="Corbel" w:hAnsi="Corbel"/>
          <w:kern w:val="2"/>
          <w:sz w:val="22"/>
        </w:rPr>
        <w:t>(freelance chez wizzmedia)</w:t>
      </w:r>
    </w:p>
    <w:p w14:paraId="2DC178C8"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7243650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illustrator vers responsive cross-browsers e-commerce prestashop</w:t>
      </w:r>
      <w:r>
        <w:rPr>
          <w:rFonts w:ascii="Corbel" w:hAnsi="Corbel"/>
          <w:b/>
          <w:bCs/>
          <w:kern w:val="2"/>
        </w:rPr>
        <w:t xml:space="preserve"> </w:t>
      </w:r>
    </w:p>
    <w:p w14:paraId="1E878540"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500FBBA5"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prestashop, smarty, php, git, phpstorm, macbook</w:t>
      </w:r>
    </w:p>
    <w:p w14:paraId="069E8927"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integration développement </w:t>
      </w:r>
      <w:r>
        <w:rPr>
          <w:rFonts w:ascii="Corbel" w:hAnsi="Corbel"/>
          <w:kern w:val="2"/>
          <w:sz w:val="22"/>
        </w:rPr>
        <w:t>(freelance chez wizzmedia)</w:t>
      </w:r>
    </w:p>
    <w:p w14:paraId="0B00595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7700C9D" w14:textId="77777777" w:rsidR="00336C53" w:rsidRDefault="00336C53" w:rsidP="00336C53">
      <w:pPr>
        <w:suppressAutoHyphens/>
        <w:ind w:left="284"/>
        <w:jc w:val="both"/>
        <w:rPr>
          <w:rFonts w:ascii="Corbel" w:eastAsia="Corbel" w:hAnsi="Corbel" w:cs="Corbel"/>
          <w:kern w:val="2"/>
          <w:sz w:val="22"/>
        </w:rPr>
      </w:pPr>
      <w:r>
        <w:rPr>
          <w:rFonts w:ascii="Corbel" w:hAnsi="Corbel"/>
          <w:kern w:val="2"/>
          <w:sz w:val="22"/>
        </w:rPr>
        <w:t>Corrections bugs et améliorations responsives</w:t>
      </w:r>
    </w:p>
    <w:p w14:paraId="10A0AABF"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EC30E57"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Html5, css3, javascript, jQuery, sass, phpstorm, macbook</w:t>
      </w:r>
    </w:p>
    <w:p w14:paraId="1C0A1F36"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wordpress hotel </w:t>
      </w:r>
      <w:r w:rsidRPr="00336C53">
        <w:rPr>
          <w:rFonts w:ascii="Corbel" w:hAnsi="Corbel"/>
          <w:kern w:val="2"/>
          <w:sz w:val="22"/>
          <w:lang w:val="en-US"/>
        </w:rPr>
        <w:t>(freelance chez 3w agency)</w:t>
      </w:r>
    </w:p>
    <w:p w14:paraId="4B5C1AFB"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783EA2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 e-commerce prestashop</w:t>
      </w:r>
      <w:r>
        <w:rPr>
          <w:rFonts w:ascii="Corbel" w:hAnsi="Corbel"/>
          <w:b/>
          <w:bCs/>
          <w:kern w:val="2"/>
        </w:rPr>
        <w:t xml:space="preserve"> </w:t>
      </w:r>
    </w:p>
    <w:p w14:paraId="0ABA7AE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2F0A24F2"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php, wordpress, phpstorm, macbook</w:t>
      </w:r>
    </w:p>
    <w:p w14:paraId="33382BC3"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wordpress ecole </w:t>
      </w:r>
      <w:r w:rsidRPr="00336C53">
        <w:rPr>
          <w:rFonts w:ascii="Corbel" w:hAnsi="Corbel"/>
          <w:kern w:val="2"/>
          <w:sz w:val="22"/>
          <w:lang w:val="en-US"/>
        </w:rPr>
        <w:t>(freelance chez 3w agency)</w:t>
      </w:r>
    </w:p>
    <w:p w14:paraId="0CF39522" w14:textId="77777777" w:rsidR="00336C53" w:rsidRPr="00336C53" w:rsidRDefault="00336C53" w:rsidP="00336C53">
      <w:pPr>
        <w:suppressAutoHyphens/>
        <w:ind w:left="284"/>
        <w:jc w:val="both"/>
        <w:rPr>
          <w:rFonts w:ascii="Corbel" w:eastAsia="Corbel" w:hAnsi="Corbel" w:cs="Corbel"/>
          <w:kern w:val="2"/>
          <w:sz w:val="22"/>
          <w:lang w:val="en-US"/>
        </w:rPr>
      </w:pPr>
      <w:r w:rsidRPr="00336C53">
        <w:rPr>
          <w:rFonts w:ascii="Corbel" w:hAnsi="Corbel"/>
          <w:b/>
          <w:bCs/>
          <w:kern w:val="2"/>
          <w:sz w:val="22"/>
          <w:lang w:val="en-US"/>
        </w:rPr>
        <w:t>Réalisations </w:t>
      </w:r>
      <w:r w:rsidRPr="00336C53">
        <w:rPr>
          <w:rFonts w:ascii="Corbel" w:hAnsi="Corbel"/>
          <w:kern w:val="2"/>
          <w:sz w:val="22"/>
          <w:lang w:val="en-US"/>
        </w:rPr>
        <w:t>:</w:t>
      </w:r>
    </w:p>
    <w:p w14:paraId="77AD032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e-commerce prestashop</w:t>
      </w:r>
      <w:r w:rsidRPr="00336C53">
        <w:rPr>
          <w:rFonts w:ascii="Corbel" w:hAnsi="Corbel"/>
          <w:b/>
          <w:bCs/>
          <w:kern w:val="2"/>
          <w:lang w:val="en-US"/>
        </w:rPr>
        <w:t xml:space="preserve"> </w:t>
      </w:r>
    </w:p>
    <w:p w14:paraId="435EEC26"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2B9646B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php, wordpress, phpstorm, macbook</w:t>
      </w:r>
    </w:p>
    <w:p w14:paraId="3F24D82A" w14:textId="77777777" w:rsidR="00336C53" w:rsidRPr="00CB420C" w:rsidRDefault="00336C53" w:rsidP="00336C53">
      <w:pPr>
        <w:suppressAutoHyphens/>
        <w:spacing w:before="100"/>
        <w:jc w:val="both"/>
        <w:rPr>
          <w:rFonts w:ascii="Corbel" w:eastAsia="Corbel" w:hAnsi="Corbel" w:cs="Corbel"/>
          <w:kern w:val="2"/>
          <w:sz w:val="22"/>
          <w:lang w:val="en-US"/>
        </w:rPr>
      </w:pPr>
      <w:r w:rsidRPr="00CB420C">
        <w:rPr>
          <w:rFonts w:ascii="Corbel" w:hAnsi="Corbel"/>
          <w:b/>
          <w:bCs/>
          <w:kern w:val="2"/>
          <w:sz w:val="22"/>
          <w:lang w:val="en-US"/>
        </w:rPr>
        <w:t>Mission </w:t>
      </w:r>
      <w:r w:rsidRPr="00CB420C">
        <w:rPr>
          <w:rFonts w:ascii="Corbel" w:hAnsi="Corbel"/>
          <w:kern w:val="2"/>
          <w:sz w:val="22"/>
          <w:lang w:val="en-US"/>
        </w:rPr>
        <w:t>2015 (2sem)</w:t>
      </w:r>
      <w:r w:rsidRPr="00CB420C">
        <w:rPr>
          <w:rFonts w:ascii="Corbel" w:hAnsi="Corbel"/>
          <w:b/>
          <w:bCs/>
          <w:kern w:val="2"/>
          <w:sz w:val="22"/>
          <w:lang w:val="en-US"/>
        </w:rPr>
        <w:t xml:space="preserve"> : integration développement wordpress industrie </w:t>
      </w:r>
      <w:r w:rsidRPr="00CB420C">
        <w:rPr>
          <w:rFonts w:ascii="Corbel" w:hAnsi="Corbel"/>
          <w:kern w:val="2"/>
          <w:sz w:val="22"/>
          <w:lang w:val="en-US"/>
        </w:rPr>
        <w:t>(freelance)</w:t>
      </w:r>
    </w:p>
    <w:p w14:paraId="0385A7BE" w14:textId="77777777" w:rsidR="00336C53" w:rsidRPr="00CB420C" w:rsidRDefault="00336C53" w:rsidP="00336C53">
      <w:pPr>
        <w:suppressAutoHyphens/>
        <w:ind w:left="284"/>
        <w:jc w:val="both"/>
        <w:rPr>
          <w:rFonts w:ascii="Corbel" w:eastAsia="Corbel" w:hAnsi="Corbel" w:cs="Corbel"/>
          <w:kern w:val="2"/>
          <w:sz w:val="22"/>
          <w:lang w:val="en-US"/>
        </w:rPr>
      </w:pPr>
      <w:r w:rsidRPr="00CB420C">
        <w:rPr>
          <w:rFonts w:ascii="Corbel" w:hAnsi="Corbel"/>
          <w:b/>
          <w:bCs/>
          <w:kern w:val="2"/>
          <w:sz w:val="22"/>
          <w:lang w:val="en-US"/>
        </w:rPr>
        <w:t>Réalisations </w:t>
      </w:r>
      <w:r w:rsidRPr="00CB420C">
        <w:rPr>
          <w:rFonts w:ascii="Corbel" w:hAnsi="Corbel"/>
          <w:kern w:val="2"/>
          <w:sz w:val="22"/>
          <w:lang w:val="en-US"/>
        </w:rPr>
        <w:t xml:space="preserve">: </w:t>
      </w:r>
    </w:p>
    <w:p w14:paraId="3980C76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wordpress</w:t>
      </w:r>
      <w:r w:rsidRPr="00336C53">
        <w:rPr>
          <w:rFonts w:ascii="Corbel" w:hAnsi="Corbel"/>
          <w:b/>
          <w:bCs/>
          <w:kern w:val="2"/>
          <w:lang w:val="en-US"/>
        </w:rPr>
        <w:t xml:space="preserve"> </w:t>
      </w:r>
    </w:p>
    <w:p w14:paraId="1C6E16FB"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E1053A">
        <w:rPr>
          <w:rFonts w:ascii="Corbel" w:hAnsi="Corbel"/>
          <w:b/>
          <w:bCs/>
          <w:kern w:val="2"/>
          <w:lang w:val="en-US"/>
        </w:rPr>
        <w:t>Environnement technique :</w:t>
      </w:r>
    </w:p>
    <w:p w14:paraId="467451E2"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E1053A">
        <w:rPr>
          <w:rFonts w:ascii="Corbel" w:hAnsi="Corbel"/>
          <w:kern w:val="2"/>
          <w:lang w:val="en-US"/>
        </w:rPr>
        <w:t>Html5, css3, javascript, jQuery, sass, wordpress, php, phpstorm, macbook</w:t>
      </w:r>
    </w:p>
    <w:p w14:paraId="77761581" w14:textId="77777777" w:rsidR="00336C53" w:rsidRPr="00CB420C" w:rsidRDefault="00336C53" w:rsidP="00336C53">
      <w:pPr>
        <w:suppressAutoHyphens/>
        <w:spacing w:before="100"/>
        <w:jc w:val="both"/>
        <w:rPr>
          <w:rFonts w:ascii="Corbel" w:eastAsia="Corbel" w:hAnsi="Corbel" w:cs="Corbel"/>
          <w:kern w:val="2"/>
          <w:sz w:val="22"/>
          <w:lang w:val="en-US"/>
        </w:rPr>
      </w:pPr>
      <w:r w:rsidRPr="00CB420C">
        <w:rPr>
          <w:rFonts w:ascii="Corbel" w:hAnsi="Corbel"/>
          <w:b/>
          <w:bCs/>
          <w:kern w:val="2"/>
          <w:sz w:val="22"/>
          <w:lang w:val="en-US"/>
        </w:rPr>
        <w:t xml:space="preserve">Mission </w:t>
      </w:r>
      <w:r w:rsidRPr="00CB420C">
        <w:rPr>
          <w:rFonts w:ascii="Corbel" w:hAnsi="Corbel"/>
          <w:kern w:val="2"/>
          <w:sz w:val="22"/>
          <w:lang w:val="en-US"/>
        </w:rPr>
        <w:t>2015 (2sem)</w:t>
      </w:r>
      <w:r w:rsidRPr="00CB420C">
        <w:rPr>
          <w:rFonts w:ascii="Corbel" w:hAnsi="Corbel"/>
          <w:b/>
          <w:bCs/>
          <w:kern w:val="2"/>
          <w:sz w:val="22"/>
          <w:lang w:val="en-US"/>
        </w:rPr>
        <w:t xml:space="preserve">  : integration développement landing page </w:t>
      </w:r>
      <w:r w:rsidRPr="00CB420C">
        <w:rPr>
          <w:rFonts w:ascii="Corbel" w:hAnsi="Corbel"/>
          <w:kern w:val="2"/>
          <w:sz w:val="22"/>
          <w:lang w:val="en-US"/>
        </w:rPr>
        <w:t>(freelance)</w:t>
      </w:r>
    </w:p>
    <w:p w14:paraId="0823DDDE" w14:textId="77777777" w:rsidR="00336C53" w:rsidRPr="00CB420C" w:rsidRDefault="00336C53" w:rsidP="00336C53">
      <w:pPr>
        <w:suppressAutoHyphens/>
        <w:ind w:left="284"/>
        <w:jc w:val="both"/>
        <w:rPr>
          <w:rFonts w:ascii="Corbel" w:eastAsia="Corbel" w:hAnsi="Corbel" w:cs="Corbel"/>
          <w:kern w:val="2"/>
          <w:sz w:val="22"/>
          <w:lang w:val="en-US"/>
        </w:rPr>
      </w:pPr>
      <w:r w:rsidRPr="00CB420C">
        <w:rPr>
          <w:rFonts w:ascii="Corbel" w:hAnsi="Corbel"/>
          <w:b/>
          <w:bCs/>
          <w:kern w:val="2"/>
          <w:sz w:val="22"/>
          <w:lang w:val="en-US"/>
        </w:rPr>
        <w:t>Réalisations </w:t>
      </w:r>
      <w:r w:rsidRPr="00CB420C">
        <w:rPr>
          <w:rFonts w:ascii="Corbel" w:hAnsi="Corbel"/>
          <w:kern w:val="2"/>
          <w:sz w:val="22"/>
          <w:lang w:val="en-US"/>
        </w:rPr>
        <w:t xml:space="preserve">: </w:t>
      </w:r>
    </w:p>
    <w:p w14:paraId="6303459E" w14:textId="77777777" w:rsidR="00336C53" w:rsidRPr="00CB420C"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CB420C">
        <w:rPr>
          <w:rFonts w:ascii="Corbel" w:hAnsi="Corbel"/>
          <w:kern w:val="2"/>
          <w:lang w:val="en-US"/>
        </w:rPr>
        <w:t>intégration from psd vers responsive cross-browsers landing page (jeu)</w:t>
      </w:r>
    </w:p>
    <w:p w14:paraId="0F92B28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09D82071" w14:textId="77777777" w:rsidR="00336C53" w:rsidRPr="00CB420C" w:rsidRDefault="00336C53" w:rsidP="00336C53">
      <w:pPr>
        <w:pStyle w:val="Default"/>
        <w:widowControl w:val="0"/>
        <w:tabs>
          <w:tab w:val="left" w:pos="1134"/>
        </w:tabs>
        <w:suppressAutoHyphens/>
        <w:ind w:left="284"/>
        <w:jc w:val="both"/>
        <w:rPr>
          <w:rFonts w:ascii="Corbel" w:eastAsia="Corbel" w:hAnsi="Corbel" w:cs="Corbel"/>
          <w:kern w:val="2"/>
        </w:rPr>
      </w:pPr>
      <w:r w:rsidRPr="00CB420C">
        <w:rPr>
          <w:rFonts w:ascii="Corbel" w:hAnsi="Corbel"/>
          <w:kern w:val="2"/>
        </w:rPr>
        <w:t>Html5, css3, javascript, jQuery, sass, git, grunt, phpstorm, macbook</w:t>
      </w:r>
    </w:p>
    <w:p w14:paraId="43614D6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(2sem)</w:t>
      </w:r>
      <w:r>
        <w:rPr>
          <w:rFonts w:ascii="Corbel" w:hAnsi="Corbel"/>
          <w:b/>
          <w:bCs/>
          <w:kern w:val="2"/>
          <w:sz w:val="22"/>
        </w:rPr>
        <w:t xml:space="preserve"> : integration développement wordpress industrie </w:t>
      </w:r>
      <w:r>
        <w:rPr>
          <w:rFonts w:ascii="Corbel" w:hAnsi="Corbel"/>
          <w:kern w:val="2"/>
          <w:sz w:val="22"/>
        </w:rPr>
        <w:t>(freelance)</w:t>
      </w:r>
    </w:p>
    <w:p w14:paraId="06E2D3F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46EA6E0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kern w:val="2"/>
          <w:lang w:val="en-US"/>
        </w:rPr>
        <w:t>intégration from psd vers responsive cross-browsers wordpress</w:t>
      </w:r>
      <w:r w:rsidRPr="00336C53">
        <w:rPr>
          <w:rFonts w:ascii="Corbel" w:hAnsi="Corbel"/>
          <w:b/>
          <w:bCs/>
          <w:kern w:val="2"/>
          <w:lang w:val="en-US"/>
        </w:rPr>
        <w:t xml:space="preserve"> </w:t>
      </w:r>
    </w:p>
    <w:p w14:paraId="2A8B6DA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41F9EC6B"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prestashop, smarty, php, phpstorm, macbook</w:t>
      </w:r>
    </w:p>
    <w:p w14:paraId="2BEF956C"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 xml:space="preserve">Mission </w:t>
      </w:r>
      <w:r w:rsidRPr="00336C53">
        <w:rPr>
          <w:rFonts w:ascii="Corbel" w:hAnsi="Corbel"/>
          <w:kern w:val="2"/>
          <w:sz w:val="22"/>
          <w:lang w:val="en-US"/>
        </w:rPr>
        <w:t>2015 (2sem)</w:t>
      </w:r>
      <w:r w:rsidRPr="00336C53">
        <w:rPr>
          <w:rFonts w:ascii="Corbel" w:hAnsi="Corbel"/>
          <w:b/>
          <w:bCs/>
          <w:kern w:val="2"/>
          <w:sz w:val="22"/>
          <w:lang w:val="en-US"/>
        </w:rPr>
        <w:t xml:space="preserve"> : integration développement prestashop industrie </w:t>
      </w:r>
      <w:r w:rsidRPr="00336C53">
        <w:rPr>
          <w:rFonts w:ascii="Corbel" w:hAnsi="Corbel"/>
          <w:kern w:val="2"/>
          <w:sz w:val="22"/>
          <w:lang w:val="en-US"/>
        </w:rPr>
        <w:t>(freelance chez 3w agency)</w:t>
      </w:r>
    </w:p>
    <w:p w14:paraId="21440DD4" w14:textId="77777777" w:rsidR="00336C53" w:rsidRPr="00CB420C" w:rsidRDefault="00336C53" w:rsidP="00336C53">
      <w:pPr>
        <w:suppressAutoHyphens/>
        <w:ind w:left="284"/>
        <w:jc w:val="both"/>
        <w:rPr>
          <w:rFonts w:ascii="Corbel" w:eastAsia="Corbel" w:hAnsi="Corbel" w:cs="Corbel"/>
          <w:kern w:val="2"/>
          <w:sz w:val="22"/>
          <w:lang w:val="fr-FR"/>
        </w:rPr>
      </w:pPr>
      <w:r w:rsidRPr="00CB420C">
        <w:rPr>
          <w:rFonts w:ascii="Corbel" w:hAnsi="Corbel"/>
          <w:b/>
          <w:bCs/>
          <w:kern w:val="2"/>
          <w:sz w:val="22"/>
          <w:lang w:val="fr-FR"/>
        </w:rPr>
        <w:t>Réalisations </w:t>
      </w:r>
      <w:r w:rsidRPr="00CB420C">
        <w:rPr>
          <w:rFonts w:ascii="Corbel" w:hAnsi="Corbel"/>
          <w:kern w:val="2"/>
          <w:sz w:val="22"/>
          <w:lang w:val="fr-FR"/>
        </w:rPr>
        <w:t>:</w:t>
      </w:r>
    </w:p>
    <w:p w14:paraId="4AD33D54" w14:textId="77777777" w:rsidR="00336C53" w:rsidRPr="00CB420C" w:rsidRDefault="00336C53" w:rsidP="00336C53">
      <w:pPr>
        <w:pStyle w:val="Default"/>
        <w:widowControl w:val="0"/>
        <w:tabs>
          <w:tab w:val="left" w:pos="1134"/>
        </w:tabs>
        <w:suppressAutoHyphens/>
        <w:ind w:left="284"/>
        <w:jc w:val="both"/>
        <w:rPr>
          <w:rFonts w:ascii="Corbel" w:eastAsia="Corbel" w:hAnsi="Corbel" w:cs="Corbel"/>
          <w:b/>
          <w:bCs/>
          <w:kern w:val="2"/>
        </w:rPr>
      </w:pPr>
      <w:r w:rsidRPr="00CB420C">
        <w:rPr>
          <w:rFonts w:ascii="Corbel" w:hAnsi="Corbel"/>
          <w:kern w:val="2"/>
        </w:rPr>
        <w:t>intégration from psd vers responsive cross-browsers e-commerce prestashop back office</w:t>
      </w:r>
      <w:r w:rsidRPr="00CB420C">
        <w:rPr>
          <w:rFonts w:ascii="Corbel" w:hAnsi="Corbel"/>
          <w:b/>
          <w:bCs/>
          <w:kern w:val="2"/>
        </w:rPr>
        <w:t xml:space="preserve"> </w:t>
      </w:r>
    </w:p>
    <w:p w14:paraId="24E4AC04" w14:textId="77777777" w:rsidR="00336C53" w:rsidRPr="00CB420C" w:rsidRDefault="00336C53" w:rsidP="00336C53">
      <w:pPr>
        <w:pStyle w:val="Default"/>
        <w:widowControl w:val="0"/>
        <w:tabs>
          <w:tab w:val="left" w:pos="1134"/>
        </w:tabs>
        <w:suppressAutoHyphens/>
        <w:ind w:left="284"/>
        <w:jc w:val="both"/>
        <w:rPr>
          <w:rFonts w:ascii="Corbel" w:eastAsia="Corbel" w:hAnsi="Corbel" w:cs="Corbel"/>
          <w:b/>
          <w:bCs/>
          <w:kern w:val="2"/>
        </w:rPr>
      </w:pPr>
      <w:r w:rsidRPr="00CB420C">
        <w:rPr>
          <w:rFonts w:ascii="Corbel" w:hAnsi="Corbel"/>
          <w:b/>
          <w:bCs/>
          <w:kern w:val="2"/>
        </w:rPr>
        <w:t>Environnement technique :</w:t>
      </w:r>
    </w:p>
    <w:p w14:paraId="73A7C98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prestashop, smarty, php, phpstorm, macbook</w:t>
      </w:r>
    </w:p>
    <w:p w14:paraId="06EB231A" w14:textId="77777777" w:rsidR="00336C53" w:rsidRPr="00CB420C" w:rsidRDefault="00336C53" w:rsidP="00336C53">
      <w:pPr>
        <w:suppressAutoHyphens/>
        <w:spacing w:before="100"/>
        <w:jc w:val="both"/>
        <w:rPr>
          <w:rFonts w:ascii="Corbel" w:eastAsia="Corbel" w:hAnsi="Corbel" w:cs="Corbel"/>
          <w:kern w:val="2"/>
          <w:sz w:val="22"/>
          <w:lang w:val="fr-FR"/>
        </w:rPr>
      </w:pPr>
      <w:r w:rsidRPr="00CB420C">
        <w:rPr>
          <w:rFonts w:ascii="Corbel" w:hAnsi="Corbel"/>
          <w:b/>
          <w:bCs/>
          <w:kern w:val="2"/>
          <w:sz w:val="22"/>
          <w:lang w:val="fr-FR"/>
        </w:rPr>
        <w:t xml:space="preserve">Mission </w:t>
      </w:r>
      <w:r w:rsidRPr="00CB420C">
        <w:rPr>
          <w:rFonts w:ascii="Corbel" w:hAnsi="Corbel"/>
          <w:kern w:val="2"/>
          <w:sz w:val="22"/>
          <w:lang w:val="fr-FR"/>
        </w:rPr>
        <w:t>2014 /15 (2,5mois) </w:t>
      </w:r>
      <w:r w:rsidRPr="00CB420C">
        <w:rPr>
          <w:rFonts w:ascii="Corbel" w:hAnsi="Corbel"/>
          <w:b/>
          <w:bCs/>
          <w:kern w:val="2"/>
          <w:sz w:val="22"/>
          <w:lang w:val="fr-FR"/>
        </w:rPr>
        <w:t xml:space="preserve"> : integration développement web app pour l’agroalimentaire </w:t>
      </w:r>
      <w:r w:rsidRPr="00CB420C">
        <w:rPr>
          <w:rFonts w:ascii="Corbel" w:hAnsi="Corbel"/>
          <w:kern w:val="2"/>
          <w:sz w:val="22"/>
          <w:lang w:val="fr-FR"/>
        </w:rPr>
        <w:t>(freelance 3w agency/Trace one)</w:t>
      </w:r>
    </w:p>
    <w:p w14:paraId="05AE5505" w14:textId="77777777" w:rsidR="00336C53" w:rsidRPr="00CB420C" w:rsidRDefault="00336C53" w:rsidP="00336C53">
      <w:pPr>
        <w:suppressAutoHyphens/>
        <w:ind w:left="284"/>
        <w:jc w:val="both"/>
        <w:rPr>
          <w:rFonts w:ascii="Corbel" w:eastAsia="Corbel" w:hAnsi="Corbel" w:cs="Corbel"/>
          <w:kern w:val="2"/>
          <w:sz w:val="22"/>
          <w:lang w:val="fr-FR"/>
        </w:rPr>
      </w:pPr>
      <w:r w:rsidRPr="00CB420C">
        <w:rPr>
          <w:rFonts w:ascii="Corbel" w:hAnsi="Corbel"/>
          <w:b/>
          <w:bCs/>
          <w:kern w:val="2"/>
          <w:sz w:val="22"/>
          <w:lang w:val="fr-FR"/>
        </w:rPr>
        <w:lastRenderedPageBreak/>
        <w:t>Réalisations </w:t>
      </w:r>
      <w:r w:rsidRPr="00CB420C">
        <w:rPr>
          <w:rFonts w:ascii="Corbel" w:hAnsi="Corbel"/>
          <w:kern w:val="2"/>
          <w:sz w:val="22"/>
          <w:lang w:val="fr-FR"/>
        </w:rPr>
        <w:t>:</w:t>
      </w:r>
    </w:p>
    <w:p w14:paraId="0C00599E"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 from psd vers responsive cross-browsers</w:t>
      </w:r>
    </w:p>
    <w:p w14:paraId="047AA9B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0CE78F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Html5, css3, javascript, jQuery, sass, bootstrap, grunt, git, sublime text, visual studio</w:t>
      </w:r>
    </w:p>
    <w:p w14:paraId="3C04B776"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2014 (1mois) </w:t>
      </w:r>
      <w:r>
        <w:rPr>
          <w:rFonts w:ascii="Corbel" w:hAnsi="Corbel"/>
          <w:b/>
          <w:bCs/>
          <w:kern w:val="2"/>
          <w:sz w:val="22"/>
        </w:rPr>
        <w:t xml:space="preserve">: integration développement wordpress clinique vétérinaire </w:t>
      </w:r>
      <w:r>
        <w:rPr>
          <w:rFonts w:ascii="Corbel" w:hAnsi="Corbel"/>
          <w:kern w:val="2"/>
          <w:sz w:val="22"/>
        </w:rPr>
        <w:t>(freelance)</w:t>
      </w:r>
    </w:p>
    <w:p w14:paraId="1BFF0834"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1EA80AB"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Intégration/refonte site vers responsive cross-browsers wordpress et multi langues.</w:t>
      </w:r>
    </w:p>
    <w:p w14:paraId="3C56E86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D1F824D"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Html5, css3, javascript, jQuery, sass, wordpress, php, phpstorm, macbook</w:t>
      </w:r>
    </w:p>
    <w:p w14:paraId="6CD6A29B" w14:textId="77777777" w:rsidR="00336C53" w:rsidRDefault="00336C53" w:rsidP="00336C53">
      <w:pPr>
        <w:suppressAutoHyphens/>
        <w:spacing w:before="100"/>
        <w:jc w:val="both"/>
        <w:rPr>
          <w:rFonts w:ascii="Corbel" w:eastAsia="Corbel" w:hAnsi="Corbel" w:cs="Corbel"/>
          <w:b/>
          <w:bCs/>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portfolio wordpress</w:t>
      </w:r>
    </w:p>
    <w:p w14:paraId="5E5F90DB" w14:textId="58CEA365" w:rsidR="00B328FB" w:rsidRDefault="00336C53" w:rsidP="00D95CF0">
      <w:pPr>
        <w:suppressAutoHyphens/>
        <w:ind w:left="284"/>
        <w:jc w:val="both"/>
        <w:rPr>
          <w:rFonts w:ascii="Corbel" w:hAnsi="Corbel"/>
          <w:kern w:val="2"/>
          <w:sz w:val="22"/>
        </w:rPr>
      </w:pPr>
      <w:r>
        <w:rPr>
          <w:rFonts w:ascii="Corbel" w:hAnsi="Corbel"/>
          <w:b/>
          <w:bCs/>
          <w:kern w:val="2"/>
          <w:sz w:val="22"/>
        </w:rPr>
        <w:t>Réalisations </w:t>
      </w:r>
      <w:r>
        <w:rPr>
          <w:rFonts w:ascii="Corbel" w:hAnsi="Corbel"/>
          <w:kern w:val="2"/>
          <w:sz w:val="22"/>
        </w:rPr>
        <w:t>: Portfolio wordpress</w:t>
      </w:r>
    </w:p>
    <w:p w14:paraId="7A49B854" w14:textId="77777777" w:rsidR="009440A8" w:rsidRDefault="009440A8" w:rsidP="00D95CF0">
      <w:pPr>
        <w:suppressAutoHyphens/>
        <w:ind w:left="284"/>
        <w:jc w:val="both"/>
        <w:rPr>
          <w:rFonts w:ascii="Corbel" w:hAnsi="Corbel"/>
          <w:kern w:val="2"/>
          <w:sz w:val="22"/>
        </w:rPr>
      </w:pPr>
    </w:p>
    <w:p w14:paraId="2A5F79D8" w14:textId="12E201E6" w:rsidR="00962DC6" w:rsidRPr="00962DC6" w:rsidRDefault="00962DC6" w:rsidP="009440A8">
      <w:pPr>
        <w:suppressAutoHyphens/>
        <w:rPr>
          <w:lang w:val="fr-FR"/>
        </w:rPr>
      </w:pPr>
      <w:r w:rsidRPr="00962DC6">
        <w:rPr>
          <w:b/>
          <w:bCs/>
          <w:lang w:val="fr-FR"/>
        </w:rPr>
        <w:t>Avant</w:t>
      </w:r>
      <w:r w:rsidR="00F64EB0">
        <w:rPr>
          <w:b/>
          <w:bCs/>
          <w:lang w:val="fr-FR"/>
        </w:rPr>
        <w:t xml:space="preserve"> </w:t>
      </w:r>
      <w:r w:rsidRPr="00962DC6">
        <w:rPr>
          <w:b/>
          <w:bCs/>
          <w:lang w:val="fr-FR"/>
        </w:rPr>
        <w:t>la reconversion informatique</w:t>
      </w:r>
      <w:r w:rsidRPr="00962DC6">
        <w:rPr>
          <w:lang w:val="fr-FR"/>
        </w:rPr>
        <w:t xml:space="preserve"> 2000-2008 | </w:t>
      </w:r>
      <w:r w:rsidRPr="00962DC6">
        <w:rPr>
          <w:b/>
          <w:bCs/>
          <w:lang w:val="fr-FR"/>
        </w:rPr>
        <w:t>Chef de projet Amélioration Continue</w:t>
      </w:r>
      <w:r w:rsidRPr="00962DC6">
        <w:rPr>
          <w:lang w:val="fr-FR"/>
        </w:rPr>
        <w:t xml:space="preserve"> </w:t>
      </w:r>
      <w:r w:rsidRPr="00962DC6">
        <w:rPr>
          <w:i/>
          <w:iCs/>
          <w:lang w:val="fr-FR"/>
        </w:rPr>
        <w:t>(États-Unis)</w:t>
      </w:r>
      <w:r w:rsidRPr="00962DC6">
        <w:rPr>
          <w:lang w:val="fr-FR"/>
        </w:rPr>
        <w:t xml:space="preserve"> </w:t>
      </w:r>
      <w:r w:rsidRPr="00962DC6">
        <w:rPr>
          <w:lang w:val="fr-FR"/>
        </w:rPr>
        <w:br/>
        <w:t>Ligne de production de verres de lunettes en polycarbonate.</w:t>
      </w:r>
    </w:p>
    <w:p w14:paraId="2BD21568" w14:textId="77777777" w:rsidR="00962DC6" w:rsidRPr="00962DC6" w:rsidRDefault="00962DC6" w:rsidP="00962DC6">
      <w:pPr>
        <w:suppressAutoHyphens/>
        <w:jc w:val="both"/>
        <w:rPr>
          <w:lang w:val="fr-FR"/>
        </w:rPr>
      </w:pPr>
      <w:r w:rsidRPr="00962DC6">
        <w:rPr>
          <w:b/>
          <w:bCs/>
          <w:lang w:val="fr-FR"/>
        </w:rPr>
        <w:t>Principales réalisations</w:t>
      </w:r>
    </w:p>
    <w:p w14:paraId="358C0AA1" w14:textId="77777777" w:rsidR="00962DC6" w:rsidRPr="00962DC6" w:rsidRDefault="00962DC6" w:rsidP="00962DC6">
      <w:pPr>
        <w:suppressAutoHyphens/>
        <w:jc w:val="both"/>
        <w:rPr>
          <w:lang w:val="fr-FR"/>
        </w:rPr>
      </w:pPr>
      <w:r w:rsidRPr="00962DC6">
        <w:rPr>
          <w:lang w:val="fr-FR"/>
        </w:rPr>
        <w:t>• Pilotage de projets d'amélioration continue : animation de réunions transverses, coordination entre équipes production/qualité/ingénierie.</w:t>
      </w:r>
    </w:p>
    <w:p w14:paraId="58807FC7" w14:textId="77777777" w:rsidR="00962DC6" w:rsidRPr="00962DC6" w:rsidRDefault="00962DC6" w:rsidP="00962DC6">
      <w:pPr>
        <w:suppressAutoHyphens/>
        <w:jc w:val="both"/>
        <w:rPr>
          <w:lang w:val="fr-FR"/>
        </w:rPr>
      </w:pPr>
      <w:r w:rsidRPr="00962DC6">
        <w:rPr>
          <w:lang w:val="fr-FR"/>
        </w:rPr>
        <w:t>• Suivi d'indicateurs de performance (KPI) et conduite d'actions d'amélioration des processus.</w:t>
      </w:r>
    </w:p>
    <w:p w14:paraId="54B2E576" w14:textId="77777777" w:rsidR="00962DC6" w:rsidRPr="00962DC6" w:rsidRDefault="00962DC6" w:rsidP="00962DC6">
      <w:pPr>
        <w:suppressAutoHyphens/>
        <w:jc w:val="both"/>
        <w:rPr>
          <w:lang w:val="fr-FR"/>
        </w:rPr>
      </w:pPr>
      <w:r w:rsidRPr="00962DC6">
        <w:rPr>
          <w:lang w:val="fr-FR"/>
        </w:rPr>
        <w:t>• Accompagnement du changement auprès des équipes opérationnelles.</w:t>
      </w:r>
    </w:p>
    <w:p w14:paraId="68460444" w14:textId="77777777" w:rsidR="00962DC6" w:rsidRPr="00F64EB0" w:rsidRDefault="00962DC6" w:rsidP="00962DC6">
      <w:pPr>
        <w:suppressAutoHyphens/>
        <w:jc w:val="both"/>
        <w:rPr>
          <w:lang w:val="fr-FR"/>
        </w:rPr>
      </w:pPr>
    </w:p>
    <w:p w14:paraId="10D272B9" w14:textId="77777777" w:rsidR="00336C53" w:rsidRDefault="00336C53" w:rsidP="00336C53">
      <w:pPr>
        <w:pStyle w:val="onePoint-CVTitre"/>
        <w:numPr>
          <w:ilvl w:val="0"/>
          <w:numId w:val="0"/>
        </w:numPr>
        <w:ind w:left="567"/>
      </w:pPr>
    </w:p>
    <w:p w14:paraId="1C509984" w14:textId="4D766F55" w:rsidR="00B328FB" w:rsidRDefault="00E1053A" w:rsidP="0099660F">
      <w:pPr>
        <w:pStyle w:val="onePoint-CVTitre"/>
      </w:pPr>
      <w:r>
        <w:rPr>
          <w:noProof/>
          <w:lang w:val="fr-FR" w:eastAsia="fr-FR"/>
        </w:rPr>
        <mc:AlternateContent>
          <mc:Choice Requires="wps">
            <w:drawing>
              <wp:anchor distT="0" distB="0" distL="114300" distR="114300" simplePos="0" relativeHeight="251659776" behindDoc="0" locked="0" layoutInCell="1" allowOverlap="1" wp14:anchorId="437CE0E0" wp14:editId="7745D7D8">
                <wp:simplePos x="0" y="0"/>
                <wp:positionH relativeFrom="column">
                  <wp:posOffset>5114290</wp:posOffset>
                </wp:positionH>
                <wp:positionV relativeFrom="paragraph">
                  <wp:posOffset>158750</wp:posOffset>
                </wp:positionV>
                <wp:extent cx="1337945" cy="0"/>
                <wp:effectExtent l="15875" t="13335" r="17780" b="15240"/>
                <wp:wrapNone/>
                <wp:docPr id="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8675F" id="AutoShape 57" o:spid="_x0000_s1026" type="#_x0000_t32" style="position:absolute;margin-left:402.7pt;margin-top:12.5pt;width:105.3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Formations</w:t>
      </w:r>
    </w:p>
    <w:p w14:paraId="5B1E1945" w14:textId="77777777" w:rsidR="00B328FB" w:rsidRDefault="00B328FB" w:rsidP="009012CB">
      <w:pPr>
        <w:pStyle w:val="onePoint-listepuce"/>
        <w:numPr>
          <w:ilvl w:val="0"/>
          <w:numId w:val="0"/>
        </w:numPr>
      </w:pPr>
    </w:p>
    <w:p w14:paraId="70ABC7DD" w14:textId="77777777" w:rsidR="00336C53" w:rsidRDefault="00336C53" w:rsidP="00336C53">
      <w:pPr>
        <w:pStyle w:val="onePoint-SousTitre"/>
        <w:rPr>
          <w:color w:val="000000"/>
          <w:szCs w:val="20"/>
          <w:lang w:eastAsia="fr-FR"/>
        </w:rPr>
      </w:pPr>
      <w:r>
        <w:t>Diplômes :</w:t>
      </w:r>
    </w:p>
    <w:p w14:paraId="091F64EC" w14:textId="77777777" w:rsidR="00336C53" w:rsidRDefault="00336C53" w:rsidP="00336C53">
      <w:pPr>
        <w:pStyle w:val="onePoint-listepuce"/>
        <w:numPr>
          <w:ilvl w:val="0"/>
          <w:numId w:val="5"/>
        </w:numPr>
        <w:contextualSpacing w:val="0"/>
      </w:pPr>
      <w:r>
        <w:rPr>
          <w:spacing w:val="10"/>
        </w:rPr>
        <w:t xml:space="preserve">2014 </w:t>
      </w:r>
      <w:r>
        <w:rPr>
          <w:spacing w:val="9"/>
        </w:rPr>
        <w:t xml:space="preserve">(3 </w:t>
      </w:r>
      <w:r>
        <w:rPr>
          <w:spacing w:val="5"/>
        </w:rPr>
        <w:t xml:space="preserve">mois) </w:t>
      </w:r>
      <w:r>
        <w:rPr>
          <w:spacing w:val="7"/>
        </w:rPr>
        <w:t xml:space="preserve">PARIS </w:t>
      </w:r>
      <w:r>
        <w:t xml:space="preserve">-  </w:t>
      </w:r>
      <w:r>
        <w:rPr>
          <w:color w:val="00AEEF"/>
          <w:spacing w:val="2"/>
        </w:rPr>
        <w:t xml:space="preserve">3WA </w:t>
      </w:r>
      <w:r>
        <w:rPr>
          <w:color w:val="00AEEF"/>
          <w:spacing w:val="3"/>
        </w:rPr>
        <w:t xml:space="preserve">Web </w:t>
      </w:r>
      <w:r>
        <w:rPr>
          <w:color w:val="00AEEF"/>
          <w:spacing w:val="47"/>
        </w:rPr>
        <w:t xml:space="preserve"> </w:t>
      </w:r>
      <w:r>
        <w:rPr>
          <w:color w:val="00AEEF"/>
        </w:rPr>
        <w:t>Academy</w:t>
      </w:r>
    </w:p>
    <w:p w14:paraId="146F5A20" w14:textId="77777777" w:rsidR="00336C53" w:rsidRDefault="00336C53" w:rsidP="00336C53">
      <w:pPr>
        <w:pStyle w:val="onePoint-listepuce"/>
        <w:numPr>
          <w:ilvl w:val="0"/>
          <w:numId w:val="5"/>
        </w:numPr>
        <w:contextualSpacing w:val="0"/>
      </w:pPr>
      <w:r>
        <w:t>2012-13</w:t>
      </w:r>
      <w:r>
        <w:rPr>
          <w:spacing w:val="23"/>
        </w:rPr>
        <w:t xml:space="preserve"> </w:t>
      </w:r>
      <w:r>
        <w:rPr>
          <w:spacing w:val="5"/>
        </w:rPr>
        <w:t>(12</w:t>
      </w:r>
      <w:r>
        <w:rPr>
          <w:spacing w:val="25"/>
        </w:rPr>
        <w:t xml:space="preserve"> </w:t>
      </w:r>
      <w:r>
        <w:rPr>
          <w:spacing w:val="5"/>
        </w:rPr>
        <w:t>mois)</w:t>
      </w:r>
      <w:r>
        <w:rPr>
          <w:spacing w:val="25"/>
        </w:rPr>
        <w:t xml:space="preserve"> </w:t>
      </w:r>
      <w:r>
        <w:rPr>
          <w:spacing w:val="7"/>
        </w:rPr>
        <w:t xml:space="preserve">PARIS </w:t>
      </w:r>
      <w:r>
        <w:rPr>
          <w:spacing w:val="31"/>
        </w:rPr>
        <w:t xml:space="preserve"> </w:t>
      </w:r>
      <w:r>
        <w:t xml:space="preserve">- </w:t>
      </w:r>
      <w:r>
        <w:rPr>
          <w:spacing w:val="39"/>
        </w:rPr>
        <w:t xml:space="preserve"> </w:t>
      </w:r>
      <w:r>
        <w:rPr>
          <w:color w:val="00AEEF"/>
        </w:rPr>
        <w:t>IESA</w:t>
      </w:r>
      <w:r>
        <w:rPr>
          <w:color w:val="00AEEF"/>
          <w:spacing w:val="25"/>
        </w:rPr>
        <w:t xml:space="preserve"> </w:t>
      </w:r>
      <w:r>
        <w:t>multimedia</w:t>
      </w:r>
      <w:r>
        <w:rPr>
          <w:spacing w:val="25"/>
        </w:rPr>
        <w:t xml:space="preserve"> </w:t>
      </w:r>
      <w:r>
        <w:t>Video/</w:t>
      </w:r>
      <w:r>
        <w:rPr>
          <w:spacing w:val="-25"/>
        </w:rPr>
        <w:t xml:space="preserve"> </w:t>
      </w:r>
      <w:r>
        <w:rPr>
          <w:spacing w:val="3"/>
        </w:rPr>
        <w:t>Web</w:t>
      </w:r>
    </w:p>
    <w:p w14:paraId="1CD2862A" w14:textId="16E72ADB" w:rsidR="001801E6" w:rsidRDefault="001801E6" w:rsidP="006B6136">
      <w:pPr>
        <w:pStyle w:val="onePoint-listepuce"/>
        <w:numPr>
          <w:ilvl w:val="0"/>
          <w:numId w:val="5"/>
        </w:numPr>
        <w:contextualSpacing w:val="0"/>
      </w:pPr>
      <w:r>
        <w:t xml:space="preserve">2008-2009 – </w:t>
      </w:r>
      <w:r w:rsidR="006B6136" w:rsidRPr="006B6136">
        <w:rPr>
          <w:color w:val="00AEEF"/>
        </w:rPr>
        <w:t>CESI</w:t>
      </w:r>
      <w:r>
        <w:t xml:space="preserve"> – Mastère Amélioration Continue</w:t>
      </w:r>
      <w:r w:rsidR="00B45BD1">
        <w:t xml:space="preserve"> </w:t>
      </w:r>
      <w:r>
        <w:t>(gestion de projet, indicateurs de performance, amélioration des processus, conduite du changement)</w:t>
      </w:r>
    </w:p>
    <w:p w14:paraId="6F98AA74" w14:textId="0D0B7435" w:rsidR="00336C53" w:rsidRDefault="00336C53" w:rsidP="00336C53">
      <w:pPr>
        <w:pStyle w:val="onePoint-listepuce"/>
        <w:numPr>
          <w:ilvl w:val="0"/>
          <w:numId w:val="5"/>
        </w:numPr>
        <w:contextualSpacing w:val="0"/>
      </w:pPr>
      <w:r>
        <w:rPr>
          <w:spacing w:val="11"/>
        </w:rPr>
        <w:t xml:space="preserve">1993-97 </w:t>
      </w:r>
      <w:r>
        <w:t xml:space="preserve">OYONNAX -  </w:t>
      </w:r>
      <w:r w:rsidRPr="006B6136">
        <w:rPr>
          <w:color w:val="00AEEF"/>
        </w:rPr>
        <w:t>Ecole Supérieure Plasturgie</w:t>
      </w:r>
      <w:r>
        <w:t xml:space="preserve"> </w:t>
      </w:r>
      <w:r>
        <w:rPr>
          <w:spacing w:val="19"/>
        </w:rPr>
        <w:t xml:space="preserve"> </w:t>
      </w:r>
      <w:r>
        <w:rPr>
          <w:spacing w:val="11"/>
        </w:rPr>
        <w:t>(</w:t>
      </w:r>
      <w:r w:rsidRPr="006B6136">
        <w:rPr>
          <w:color w:val="00AEEF"/>
        </w:rPr>
        <w:t>INSA</w:t>
      </w:r>
      <w:r w:rsidR="008D5E63" w:rsidRPr="006B6136">
        <w:rPr>
          <w:color w:val="00AEEF"/>
        </w:rPr>
        <w:t xml:space="preserve"> Lyon</w:t>
      </w:r>
      <w:r>
        <w:rPr>
          <w:spacing w:val="11"/>
        </w:rPr>
        <w:t>)</w:t>
      </w:r>
    </w:p>
    <w:p w14:paraId="4ED007A5" w14:textId="77777777" w:rsidR="00336C53" w:rsidRDefault="00336C53" w:rsidP="00336C53">
      <w:pPr>
        <w:pStyle w:val="onePoint-SousTitre"/>
      </w:pPr>
      <w:r>
        <w:t>Formations Professionnelles :</w:t>
      </w:r>
    </w:p>
    <w:p w14:paraId="1041E05E" w14:textId="6C63BCCC" w:rsidR="00B818F6" w:rsidRPr="00B818F6" w:rsidRDefault="00B818F6" w:rsidP="00336C53">
      <w:pPr>
        <w:pStyle w:val="onePoint-listepuce"/>
        <w:numPr>
          <w:ilvl w:val="0"/>
          <w:numId w:val="5"/>
        </w:numPr>
        <w:contextualSpacing w:val="0"/>
      </w:pPr>
      <w:r>
        <w:rPr>
          <w:spacing w:val="10"/>
        </w:rPr>
        <w:t>2020 PARIS – Access42 – formation accessibilité</w:t>
      </w:r>
    </w:p>
    <w:p w14:paraId="3C65A1D8" w14:textId="77777777" w:rsidR="00336C53" w:rsidRDefault="00336C53" w:rsidP="00336C53">
      <w:pPr>
        <w:pStyle w:val="onePoint-SousTitre"/>
      </w:pPr>
      <w:r>
        <w:t>Certifications</w:t>
      </w:r>
    </w:p>
    <w:p w14:paraId="5DC7FDFF" w14:textId="69D292B9" w:rsidR="00DB61A2" w:rsidRPr="00DB61A2" w:rsidRDefault="00DB61A2" w:rsidP="00336C53">
      <w:pPr>
        <w:pStyle w:val="onePoint-listepuce"/>
        <w:numPr>
          <w:ilvl w:val="0"/>
          <w:numId w:val="5"/>
        </w:numPr>
        <w:contextualSpacing w:val="0"/>
      </w:pPr>
      <w:r w:rsidRPr="00DB61A2">
        <w:rPr>
          <w:spacing w:val="11"/>
        </w:rPr>
        <w:t xml:space="preserve">2026 – </w:t>
      </w:r>
      <w:r w:rsidRPr="006B6136">
        <w:rPr>
          <w:color w:val="00AEEF"/>
        </w:rPr>
        <w:t xml:space="preserve">Opquast </w:t>
      </w:r>
      <w:r w:rsidRPr="00DB61A2">
        <w:rPr>
          <w:spacing w:val="11"/>
        </w:rPr>
        <w:t xml:space="preserve">– Mobiliser un Référentiel Qualité Numérique </w:t>
      </w:r>
      <w:r w:rsidR="00A55611" w:rsidRPr="00A55611">
        <w:rPr>
          <w:spacing w:val="11"/>
          <w:lang w:val="fr-CA"/>
        </w:rPr>
        <w:t>– 750/1000</w:t>
      </w:r>
    </w:p>
    <w:p w14:paraId="21FEB3A9" w14:textId="29EBFFFB" w:rsidR="00336C53" w:rsidRDefault="00336C53" w:rsidP="00336C53">
      <w:pPr>
        <w:pStyle w:val="onePoint-listepuce"/>
        <w:numPr>
          <w:ilvl w:val="0"/>
          <w:numId w:val="5"/>
        </w:numPr>
        <w:contextualSpacing w:val="0"/>
      </w:pPr>
      <w:r>
        <w:rPr>
          <w:spacing w:val="11"/>
        </w:rPr>
        <w:t xml:space="preserve">2009   </w:t>
      </w:r>
      <w:r>
        <w:rPr>
          <w:spacing w:val="1"/>
        </w:rPr>
        <w:t>(1</w:t>
      </w:r>
      <w:r>
        <w:rPr>
          <w:spacing w:val="28"/>
        </w:rPr>
        <w:t xml:space="preserve"> </w:t>
      </w:r>
      <w:r>
        <w:rPr>
          <w:spacing w:val="5"/>
        </w:rPr>
        <w:t xml:space="preserve">mois) </w:t>
      </w:r>
      <w:r>
        <w:t xml:space="preserve">PARIS   -  </w:t>
      </w:r>
      <w:r>
        <w:rPr>
          <w:color w:val="00AEEF"/>
        </w:rPr>
        <w:t xml:space="preserve">Dale </w:t>
      </w:r>
      <w:r>
        <w:rPr>
          <w:color w:val="00AEEF"/>
          <w:spacing w:val="9"/>
        </w:rPr>
        <w:t>Carnegie</w:t>
      </w:r>
      <w:r>
        <w:rPr>
          <w:color w:val="00AEEF"/>
        </w:rPr>
        <w:t xml:space="preserve"> </w:t>
      </w:r>
      <w:r>
        <w:rPr>
          <w:spacing w:val="10"/>
        </w:rPr>
        <w:t>Leadership</w:t>
      </w:r>
    </w:p>
    <w:p w14:paraId="433F2C37" w14:textId="77777777" w:rsidR="00336C53" w:rsidRDefault="00336C53" w:rsidP="00336C53">
      <w:pPr>
        <w:pStyle w:val="onePoint-SousTitre"/>
      </w:pPr>
      <w:r>
        <w:t>Langues vivantes :</w:t>
      </w:r>
    </w:p>
    <w:p w14:paraId="60CF3DAF" w14:textId="15FE78FA" w:rsidR="00003A47" w:rsidRDefault="00003A47" w:rsidP="00336C53">
      <w:pPr>
        <w:pStyle w:val="onePoint-listepuce"/>
        <w:numPr>
          <w:ilvl w:val="0"/>
          <w:numId w:val="5"/>
        </w:numPr>
        <w:contextualSpacing w:val="0"/>
      </w:pPr>
      <w:r w:rsidRPr="00003A47">
        <w:rPr>
          <w:lang w:val="fr-CA"/>
        </w:rPr>
        <w:t>Anglais : courant – TOEFL iBT 105/120 (2010)</w:t>
      </w:r>
    </w:p>
    <w:p w14:paraId="595A99AE" w14:textId="77777777" w:rsidR="00336C53" w:rsidRDefault="00336C53" w:rsidP="00336C53">
      <w:pPr>
        <w:pStyle w:val="onePoint-listepuce"/>
        <w:numPr>
          <w:ilvl w:val="0"/>
          <w:numId w:val="5"/>
        </w:numPr>
        <w:contextualSpacing w:val="0"/>
      </w:pPr>
      <w:r>
        <w:t>Allemand :</w:t>
      </w:r>
      <w:r>
        <w:tab/>
        <w:t>basique</w:t>
      </w:r>
    </w:p>
    <w:p w14:paraId="03C69B14" w14:textId="77777777" w:rsidR="00336C53" w:rsidRDefault="00336C53" w:rsidP="00336C53">
      <w:pPr>
        <w:pStyle w:val="onePoint-listepuce"/>
        <w:numPr>
          <w:ilvl w:val="0"/>
          <w:numId w:val="5"/>
        </w:numPr>
        <w:contextualSpacing w:val="0"/>
      </w:pPr>
      <w:r>
        <w:t xml:space="preserve">Japonais : </w:t>
      </w:r>
      <w:r>
        <w:tab/>
        <w:t>basique</w:t>
      </w:r>
    </w:p>
    <w:p w14:paraId="48CE6746" w14:textId="77777777" w:rsidR="00B328FB" w:rsidRDefault="00B328FB" w:rsidP="00336C53">
      <w:pPr>
        <w:pStyle w:val="onePoint-listepuce"/>
        <w:numPr>
          <w:ilvl w:val="0"/>
          <w:numId w:val="0"/>
        </w:numPr>
      </w:pPr>
    </w:p>
    <w:sectPr w:rsidR="00B328FB" w:rsidSect="00C35EA1">
      <w:headerReference w:type="even" r:id="rId20"/>
      <w:headerReference w:type="default" r:id="rId21"/>
      <w:footerReference w:type="default" r:id="rId22"/>
      <w:headerReference w:type="first" r:id="rId23"/>
      <w:pgSz w:w="11909" w:h="16834" w:code="9"/>
      <w:pgMar w:top="0" w:right="852" w:bottom="1418" w:left="851" w:header="30" w:footer="26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F8D0" w14:textId="77777777" w:rsidR="001D5020" w:rsidRDefault="001D5020">
      <w:r>
        <w:separator/>
      </w:r>
    </w:p>
  </w:endnote>
  <w:endnote w:type="continuationSeparator" w:id="0">
    <w:p w14:paraId="553EA8ED" w14:textId="77777777" w:rsidR="001D5020" w:rsidRDefault="001D5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rostil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Std Light">
    <w:altName w:val="Futura Std Light"/>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613C" w14:textId="77777777" w:rsidR="00C978EE" w:rsidRDefault="00C978EE" w:rsidP="00C978EE">
    <w:pPr>
      <w:pStyle w:val="En-tte"/>
      <w:tabs>
        <w:tab w:val="clear" w:pos="4320"/>
        <w:tab w:val="clear" w:pos="8640"/>
      </w:tabs>
      <w:ind w:right="1"/>
    </w:pPr>
    <w:r>
      <w:rPr>
        <w:sz w:val="16"/>
        <w:szCs w:val="16"/>
      </w:rP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CDD6F" w14:textId="77777777" w:rsidR="001D5020" w:rsidRDefault="001D5020">
      <w:r>
        <w:separator/>
      </w:r>
    </w:p>
  </w:footnote>
  <w:footnote w:type="continuationSeparator" w:id="0">
    <w:p w14:paraId="7F4EF33F" w14:textId="77777777" w:rsidR="001D5020" w:rsidRDefault="001D5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42A5" w14:textId="4FB9B5AB" w:rsidR="00EA02DF" w:rsidRDefault="00816CCA">
    <w:pPr>
      <w:pStyle w:val="En-tte"/>
    </w:pPr>
    <w:r>
      <w:rPr>
        <w:noProof/>
        <w:lang w:val="fr-FR" w:eastAsia="fr-FR"/>
      </w:rPr>
      <mc:AlternateContent>
        <mc:Choice Requires="wps">
          <w:drawing>
            <wp:anchor distT="0" distB="0" distL="0" distR="0" simplePos="0" relativeHeight="251659264" behindDoc="0" locked="0" layoutInCell="1" allowOverlap="1" wp14:anchorId="227B3472" wp14:editId="7CD531BD">
              <wp:simplePos x="635" y="635"/>
              <wp:positionH relativeFrom="page">
                <wp:align>right</wp:align>
              </wp:positionH>
              <wp:positionV relativeFrom="page">
                <wp:align>top</wp:align>
              </wp:positionV>
              <wp:extent cx="948690" cy="345440"/>
              <wp:effectExtent l="0" t="0" r="0" b="16510"/>
              <wp:wrapNone/>
              <wp:docPr id="1312341202" name="Zone de texte 1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7B3472" id="_x0000_t202" coordsize="21600,21600" o:spt="202" path="m,l,21600r21600,l21600,xe">
              <v:stroke joinstyle="miter"/>
              <v:path gradientshapeok="t" o:connecttype="rect"/>
            </v:shapetype>
            <v:shape id="Zone de texte 12" o:spid="_x0000_s1027" type="#_x0000_t202" alt="BDF-PUBLIC" style="position:absolute;margin-left:23.5pt;margin-top:0;width:74.7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" filled="f" stroked="f">
              <v:textbox style="mso-fit-shape-to-text:t" inset="0,15pt,20pt,0">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E1053A">
      <w:rPr>
        <w:noProof/>
        <w:lang w:val="fr-FR" w:eastAsia="fr-FR"/>
      </w:rPr>
      <mc:AlternateContent>
        <mc:Choice Requires="wps">
          <w:drawing>
            <wp:anchor distT="0" distB="0" distL="114300" distR="114300" simplePos="0" relativeHeight="251657216" behindDoc="1" locked="0" layoutInCell="0" allowOverlap="1" wp14:anchorId="058C02A8" wp14:editId="26DD250C">
              <wp:simplePos x="0" y="0"/>
              <wp:positionH relativeFrom="margin">
                <wp:align>center</wp:align>
              </wp:positionH>
              <wp:positionV relativeFrom="margin">
                <wp:align>center</wp:align>
              </wp:positionV>
              <wp:extent cx="6477635" cy="9163050"/>
              <wp:effectExtent l="0" t="0" r="0" b="0"/>
              <wp:wrapNone/>
              <wp:docPr id="7" name="WordPictureWatermark449293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635" cy="91630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A6F91" id="WordPictureWatermark449293376" o:spid="_x0000_s1026" style="position:absolute;margin-left:0;margin-top:0;width:510.05pt;height:721.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" o:allowincell="f" filled="f" stroked="f">
              <o:lock v:ext="edit" aspectratio="t"/>
              <w10:wrap anchorx="margin" anchory="margin"/>
            </v:rect>
          </w:pict>
        </mc:Fallback>
      </mc:AlternateContent>
    </w:r>
    <w:r w:rsidR="00E1053A">
      <w:rPr>
        <w:noProof/>
        <w:lang w:val="fr-FR" w:eastAsia="fr-FR"/>
      </w:rPr>
      <mc:AlternateContent>
        <mc:Choice Requires="wps">
          <w:drawing>
            <wp:anchor distT="0" distB="0" distL="114300" distR="114300" simplePos="0" relativeHeight="251656192" behindDoc="1" locked="0" layoutInCell="0" allowOverlap="1" wp14:anchorId="674EA91E" wp14:editId="1D5C058E">
              <wp:simplePos x="0" y="0"/>
              <wp:positionH relativeFrom="margin">
                <wp:align>center</wp:align>
              </wp:positionH>
              <wp:positionV relativeFrom="margin">
                <wp:align>center</wp:align>
              </wp:positionV>
              <wp:extent cx="6409690" cy="9066530"/>
              <wp:effectExtent l="0" t="0" r="635" b="1270"/>
              <wp:wrapNone/>
              <wp:docPr id="6" name="WordPictureWatermark445684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9690" cy="906653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EA87C" id="WordPictureWatermark445684985" o:spid="_x0000_s1026" style="position:absolute;margin-left:0;margin-top:0;width:504.7pt;height:713.9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50" w:type="dxa"/>
      <w:tblInd w:w="-284" w:type="dxa"/>
      <w:shd w:val="clear" w:color="auto" w:fill="53534D"/>
      <w:tblLook w:val="04A0" w:firstRow="1" w:lastRow="0" w:firstColumn="1" w:lastColumn="0" w:noHBand="0" w:noVBand="1"/>
    </w:tblPr>
    <w:tblGrid>
      <w:gridCol w:w="12050"/>
    </w:tblGrid>
    <w:tr w:rsidR="00356A86" w:rsidRPr="00241BBA" w14:paraId="48DF0742" w14:textId="77777777" w:rsidTr="00241BBA">
      <w:trPr>
        <w:trHeight w:val="849"/>
      </w:trPr>
      <w:tc>
        <w:tcPr>
          <w:tcW w:w="12050" w:type="dxa"/>
          <w:shd w:val="clear" w:color="auto" w:fill="53534D"/>
          <w:tcMar>
            <w:left w:w="567" w:type="dxa"/>
            <w:bottom w:w="113" w:type="dxa"/>
          </w:tcMar>
          <w:vAlign w:val="bottom"/>
        </w:tcPr>
        <w:p w14:paraId="643B0FEE" w14:textId="5498C7F0" w:rsidR="00356A86" w:rsidRPr="00241BBA" w:rsidRDefault="00816CCA" w:rsidP="00300F43">
          <w:pPr>
            <w:pStyle w:val="CVNom"/>
            <w:ind w:left="284"/>
            <w:rPr>
              <w:color w:val="FFFFFF"/>
              <w:szCs w:val="36"/>
            </w:rPr>
          </w:pPr>
          <w:r>
            <w:rPr>
              <w:noProof/>
              <w:color w:val="FFFFFF"/>
              <w:szCs w:val="36"/>
            </w:rPr>
            <mc:AlternateContent>
              <mc:Choice Requires="wps">
                <w:drawing>
                  <wp:anchor distT="0" distB="0" distL="0" distR="0" simplePos="0" relativeHeight="251660288" behindDoc="0" locked="0" layoutInCell="1" allowOverlap="1" wp14:anchorId="42C08AB7" wp14:editId="5C37EBA3">
                    <wp:simplePos x="635" y="635"/>
                    <wp:positionH relativeFrom="page">
                      <wp:align>right</wp:align>
                    </wp:positionH>
                    <wp:positionV relativeFrom="page">
                      <wp:align>top</wp:align>
                    </wp:positionV>
                    <wp:extent cx="948690" cy="345440"/>
                    <wp:effectExtent l="0" t="0" r="0" b="16510"/>
                    <wp:wrapNone/>
                    <wp:docPr id="287264136" name="Zone de texte 1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C08AB7" id="_x0000_t202" coordsize="21600,21600" o:spt="202" path="m,l,21600r21600,l21600,xe">
                    <v:stroke joinstyle="miter"/>
                    <v:path gradientshapeok="t" o:connecttype="rect"/>
                  </v:shapetype>
                  <v:shape id="Zone de texte 13" o:spid="_x0000_s1028" type="#_x0000_t202" alt="BDF-PUBLIC" style="position:absolute;left:0;text-align:left;margin-left:23.5pt;margin-top:0;width:74.7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" filled="f" stroked="f">
                    <v:textbox style="mso-fit-shape-to-text:t" inset="0,15pt,20pt,0">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300F43">
            <w:rPr>
              <w:color w:val="FFFFFF"/>
              <w:szCs w:val="36"/>
            </w:rPr>
            <w:t>Philippe</w:t>
          </w:r>
          <w:r w:rsidR="00D109E0">
            <w:rPr>
              <w:color w:val="FFFFFF"/>
              <w:szCs w:val="36"/>
            </w:rPr>
            <w:t xml:space="preserve"> </w:t>
          </w:r>
          <w:r w:rsidR="00B167DA">
            <w:rPr>
              <w:color w:val="FFFFFF"/>
              <w:szCs w:val="36"/>
            </w:rPr>
            <w:t xml:space="preserve"> / </w:t>
          </w:r>
          <w:r w:rsidR="0030603C" w:rsidRPr="0030603C">
            <w:rPr>
              <w:color w:val="FFFFFF"/>
              <w:szCs w:val="36"/>
              <w:lang w:val="fr-CA"/>
            </w:rPr>
            <w:t>Développeur Front-End Angular confirmé</w:t>
          </w:r>
        </w:p>
      </w:tc>
    </w:tr>
  </w:tbl>
  <w:p w14:paraId="2F265B19" w14:textId="77777777" w:rsidR="00356A86" w:rsidRDefault="00356A86">
    <w:pPr>
      <w:pStyle w:val="En-tte"/>
      <w:pBdr>
        <w:bottom w:val="dotted" w:sz="8" w:space="1" w:color="0070C0"/>
      </w:pBdr>
      <w:rPr>
        <w:lang w:val="fr-FR"/>
      </w:rPr>
    </w:pPr>
  </w:p>
  <w:p w14:paraId="6D81AC0A" w14:textId="77777777" w:rsidR="00356A86" w:rsidRPr="00356A86" w:rsidRDefault="00356A86">
    <w:pPr>
      <w:pStyle w:val="En-tte"/>
      <w:pBdr>
        <w:bottom w:val="dotted" w:sz="8" w:space="1" w:color="0070C0"/>
      </w:pBd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0" w:type="dxa"/>
      <w:tblInd w:w="-34" w:type="dxa"/>
      <w:shd w:val="clear" w:color="auto" w:fill="EE3823"/>
      <w:tblLook w:val="04A0" w:firstRow="1" w:lastRow="0" w:firstColumn="1" w:lastColumn="0" w:noHBand="0" w:noVBand="1"/>
    </w:tblPr>
    <w:tblGrid>
      <w:gridCol w:w="4920"/>
      <w:gridCol w:w="6250"/>
    </w:tblGrid>
    <w:tr w:rsidR="004B54A6" w:rsidRPr="00241BBA" w14:paraId="26655BA3" w14:textId="77777777" w:rsidTr="009012CB">
      <w:trPr>
        <w:trHeight w:val="1916"/>
      </w:trPr>
      <w:tc>
        <w:tcPr>
          <w:tcW w:w="4920" w:type="dxa"/>
          <w:vAlign w:val="bottom"/>
        </w:tcPr>
        <w:p w14:paraId="61A6EF28" w14:textId="7B32BA53" w:rsidR="004B54A6" w:rsidRPr="00241BBA" w:rsidRDefault="00816CCA" w:rsidP="00241BBA">
          <w:pPr>
            <w:pStyle w:val="CVFonction"/>
            <w:jc w:val="left"/>
          </w:pPr>
          <w:r>
            <w:rPr>
              <w:noProof/>
            </w:rPr>
            <mc:AlternateContent>
              <mc:Choice Requires="wps">
                <w:drawing>
                  <wp:anchor distT="0" distB="0" distL="0" distR="0" simplePos="0" relativeHeight="251658240" behindDoc="0" locked="0" layoutInCell="1" allowOverlap="1" wp14:anchorId="6422FCF5" wp14:editId="0050E6AF">
                    <wp:simplePos x="635" y="635"/>
                    <wp:positionH relativeFrom="page">
                      <wp:align>right</wp:align>
                    </wp:positionH>
                    <wp:positionV relativeFrom="page">
                      <wp:align>top</wp:align>
                    </wp:positionV>
                    <wp:extent cx="948690" cy="345440"/>
                    <wp:effectExtent l="0" t="0" r="0" b="16510"/>
                    <wp:wrapNone/>
                    <wp:docPr id="2049342044" name="Zone de texte 1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22FCF5" id="_x0000_t202" coordsize="21600,21600" o:spt="202" path="m,l,21600r21600,l21600,xe">
                    <v:stroke joinstyle="miter"/>
                    <v:path gradientshapeok="t" o:connecttype="rect"/>
                  </v:shapetype>
                  <v:shape id="Zone de texte 11" o:spid="_x0000_s1029" type="#_x0000_t202" alt="BDF-PUBLIC" style="position:absolute;margin-left:23.5pt;margin-top:0;width:74.7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" filled="f" stroked="f">
                    <v:textbox style="mso-fit-shape-to-text:t" inset="0,15pt,20pt,0">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p>
      </w:tc>
      <w:tc>
        <w:tcPr>
          <w:tcW w:w="6250" w:type="dxa"/>
          <w:shd w:val="clear" w:color="auto" w:fill="53534D"/>
          <w:tcMar>
            <w:left w:w="567" w:type="dxa"/>
          </w:tcMar>
          <w:vAlign w:val="center"/>
        </w:tcPr>
        <w:p w14:paraId="7C6AC06F" w14:textId="5C9D6FB1" w:rsidR="00941D3C" w:rsidRPr="00154AE2" w:rsidRDefault="00C92B9A" w:rsidP="009C52DA">
          <w:pPr>
            <w:pStyle w:val="CVFonction"/>
            <w:jc w:val="left"/>
            <w:rPr>
              <w:caps w:val="0"/>
              <w:color w:val="FFFFFF"/>
              <w:sz w:val="18"/>
              <w:szCs w:val="18"/>
            </w:rPr>
          </w:pPr>
          <w:r w:rsidRPr="00C92B9A">
            <w:rPr>
              <w:caps w:val="0"/>
              <w:color w:val="FFFFFF"/>
              <w:szCs w:val="36"/>
              <w:lang w:val="fr-CA"/>
            </w:rPr>
            <w:t>Développeur Front-End Angular confirmé –</w:t>
          </w:r>
          <w:r w:rsidR="00154AE2">
            <w:rPr>
              <w:caps w:val="0"/>
              <w:color w:val="FFFFFF"/>
              <w:szCs w:val="36"/>
              <w:lang w:val="fr-CA"/>
            </w:rPr>
            <w:t xml:space="preserve"> </w:t>
          </w:r>
          <w:r w:rsidR="00154AE2" w:rsidRPr="00154AE2">
            <w:rPr>
              <w:caps w:val="0"/>
              <w:color w:val="FFFFFF"/>
              <w:sz w:val="18"/>
              <w:szCs w:val="18"/>
            </w:rPr>
            <w:t xml:space="preserve"> Expertise applicative, accompagnement technique et maintenance évolutive </w:t>
          </w:r>
        </w:p>
      </w:tc>
    </w:tr>
  </w:tbl>
  <w:p w14:paraId="197932B1" w14:textId="77777777" w:rsidR="00A76074" w:rsidRDefault="00A76074" w:rsidP="00A76074">
    <w:pPr>
      <w:pStyle w:val="En-tte"/>
      <w:tabs>
        <w:tab w:val="clear" w:pos="4320"/>
        <w:tab w:val="clear" w:pos="8640"/>
      </w:tabs>
      <w:ind w:right="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0EC2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7.5pt;visibility:visible;mso-wrap-style:square" o:bullet="t">
        <v:imagedata r:id="rId1" o:title=""/>
      </v:shape>
    </w:pict>
  </w:numPicBullet>
  <w:numPicBullet w:numPicBulletId="1">
    <w:pict>
      <v:shape w14:anchorId="315CC2A5" id="Image 23" o:spid="_x0000_i1026" type="#_x0000_t75" style="width:9pt;height:8.25pt;visibility:visible;mso-wrap-style:square" o:bullet="t">
        <v:imagedata r:id="rId2" o:title=""/>
      </v:shape>
    </w:pict>
  </w:numPicBullet>
  <w:abstractNum w:abstractNumId="0" w15:restartNumberingAfterBreak="0">
    <w:nsid w:val="FFFFFF80"/>
    <w:multiLevelType w:val="singleLevel"/>
    <w:tmpl w:val="7274366C"/>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07531B42"/>
    <w:multiLevelType w:val="hybridMultilevel"/>
    <w:tmpl w:val="955C5E2E"/>
    <w:numStyleLink w:val="ImportedStyle2"/>
  </w:abstractNum>
  <w:abstractNum w:abstractNumId="2" w15:restartNumberingAfterBreak="0">
    <w:nsid w:val="0B9F0E42"/>
    <w:multiLevelType w:val="hybridMultilevel"/>
    <w:tmpl w:val="6F7C88D4"/>
    <w:lvl w:ilvl="0" w:tplc="A18AAAAE">
      <w:start w:val="1"/>
      <w:numFmt w:val="bullet"/>
      <w:pStyle w:val="onePoint-CVTitre"/>
      <w:lvlText w:val=""/>
      <w:lvlJc w:val="left"/>
      <w:pPr>
        <w:ind w:left="720" w:hanging="360"/>
      </w:pPr>
      <w:rPr>
        <w:rFonts w:ascii="Wingdings" w:hAnsi="Wingdings" w:hint="default"/>
        <w:color w:val="0091CD"/>
        <w:sz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3A3CE7"/>
    <w:multiLevelType w:val="hybridMultilevel"/>
    <w:tmpl w:val="D37CF3E4"/>
    <w:lvl w:ilvl="0" w:tplc="06EA880C">
      <w:start w:val="1"/>
      <w:numFmt w:val="bullet"/>
      <w:pStyle w:val="Puce"/>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231C0F"/>
    <w:multiLevelType w:val="hybridMultilevel"/>
    <w:tmpl w:val="3D9860B6"/>
    <w:lvl w:ilvl="0" w:tplc="22A46FAA">
      <w:start w:val="1"/>
      <w:numFmt w:val="bullet"/>
      <w:pStyle w:val="onePoint-listepuce"/>
      <w:lvlText w:val="•"/>
      <w:lvlJc w:val="left"/>
      <w:pPr>
        <w:ind w:left="360" w:hanging="360"/>
      </w:pPr>
      <w:rPr>
        <w:rFonts w:ascii="Century Gothic" w:hAnsi="Century Gothic" w:hint="default"/>
        <w:color w:val="B7B7B2"/>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15:restartNumberingAfterBreak="0">
    <w:nsid w:val="416460FB"/>
    <w:multiLevelType w:val="hybridMultilevel"/>
    <w:tmpl w:val="955C5E2E"/>
    <w:styleLink w:val="ImportedStyle2"/>
    <w:lvl w:ilvl="0" w:tplc="7838A0A2">
      <w:start w:val="1"/>
      <w:numFmt w:val="bullet"/>
      <w:lvlText w:val="•"/>
      <w:lvlJc w:val="left"/>
      <w:pPr>
        <w:tabs>
          <w:tab w:val="num" w:pos="720"/>
        </w:tabs>
        <w:ind w:left="993" w:hanging="426"/>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34675E4">
      <w:start w:val="1"/>
      <w:numFmt w:val="bullet"/>
      <w:lvlText w:val="o"/>
      <w:lvlJc w:val="left"/>
      <w:pPr>
        <w:tabs>
          <w:tab w:val="num" w:pos="1440"/>
        </w:tabs>
        <w:ind w:left="17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07EFA3A">
      <w:start w:val="1"/>
      <w:numFmt w:val="bullet"/>
      <w:lvlText w:val="▪"/>
      <w:lvlJc w:val="left"/>
      <w:pPr>
        <w:tabs>
          <w:tab w:val="num" w:pos="2160"/>
        </w:tabs>
        <w:ind w:left="243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0B66B44">
      <w:start w:val="1"/>
      <w:numFmt w:val="bullet"/>
      <w:lvlText w:val="•"/>
      <w:lvlJc w:val="left"/>
      <w:pPr>
        <w:tabs>
          <w:tab w:val="num" w:pos="2880"/>
        </w:tabs>
        <w:ind w:left="315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2416E8">
      <w:start w:val="1"/>
      <w:numFmt w:val="bullet"/>
      <w:lvlText w:val="o"/>
      <w:lvlJc w:val="left"/>
      <w:pPr>
        <w:tabs>
          <w:tab w:val="num" w:pos="3600"/>
        </w:tabs>
        <w:ind w:left="387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EADBFA">
      <w:start w:val="1"/>
      <w:numFmt w:val="bullet"/>
      <w:lvlText w:val="▪"/>
      <w:lvlJc w:val="left"/>
      <w:pPr>
        <w:tabs>
          <w:tab w:val="num" w:pos="4320"/>
        </w:tabs>
        <w:ind w:left="459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6CDFF0">
      <w:start w:val="1"/>
      <w:numFmt w:val="bullet"/>
      <w:lvlText w:val="•"/>
      <w:lvlJc w:val="left"/>
      <w:pPr>
        <w:tabs>
          <w:tab w:val="num" w:pos="5040"/>
        </w:tabs>
        <w:ind w:left="53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8E0EF6">
      <w:start w:val="1"/>
      <w:numFmt w:val="bullet"/>
      <w:lvlText w:val="o"/>
      <w:lvlJc w:val="left"/>
      <w:pPr>
        <w:tabs>
          <w:tab w:val="num" w:pos="5760"/>
        </w:tabs>
        <w:ind w:left="603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328386">
      <w:start w:val="1"/>
      <w:numFmt w:val="bullet"/>
      <w:lvlText w:val="▪"/>
      <w:lvlJc w:val="left"/>
      <w:pPr>
        <w:tabs>
          <w:tab w:val="num" w:pos="6480"/>
        </w:tabs>
        <w:ind w:left="675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99454118">
    <w:abstractNumId w:val="3"/>
  </w:num>
  <w:num w:numId="2" w16cid:durableId="1114860642">
    <w:abstractNumId w:val="0"/>
  </w:num>
  <w:num w:numId="3" w16cid:durableId="1685982654">
    <w:abstractNumId w:val="4"/>
  </w:num>
  <w:num w:numId="4" w16cid:durableId="1009059539">
    <w:abstractNumId w:val="2"/>
  </w:num>
  <w:num w:numId="5" w16cid:durableId="1625427736">
    <w:abstractNumId w:val="1"/>
    <w:lvlOverride w:ilvl="0">
      <w:lvl w:ilvl="0" w:tplc="132257FE">
        <w:start w:val="1"/>
        <w:numFmt w:val="decimal"/>
        <w:lvlText w:val="•"/>
        <w:lvlJc w:val="left"/>
        <w:pPr>
          <w:tabs>
            <w:tab w:val="num" w:pos="720"/>
          </w:tabs>
          <w:ind w:left="927" w:hanging="360"/>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1">
      <w:lvl w:ilvl="1" w:tplc="2D789FD8" w:tentative="1">
        <w:start w:val="1"/>
        <w:numFmt w:val="lowerLetter"/>
        <w:lvlText w:val="%2."/>
        <w:lvlJc w:val="left"/>
        <w:pPr>
          <w:ind w:left="1440" w:hanging="360"/>
        </w:pPr>
      </w:lvl>
    </w:lvlOverride>
    <w:lvlOverride w:ilvl="2">
      <w:lvl w:ilvl="2" w:tplc="CFD4989C" w:tentative="1">
        <w:start w:val="1"/>
        <w:numFmt w:val="lowerRoman"/>
        <w:lvlText w:val="%3."/>
        <w:lvlJc w:val="right"/>
        <w:pPr>
          <w:ind w:left="2160" w:hanging="180"/>
        </w:pPr>
      </w:lvl>
    </w:lvlOverride>
    <w:lvlOverride w:ilvl="3">
      <w:lvl w:ilvl="3" w:tplc="360E2684" w:tentative="1">
        <w:start w:val="1"/>
        <w:numFmt w:val="decimal"/>
        <w:lvlText w:val="%4."/>
        <w:lvlJc w:val="left"/>
        <w:pPr>
          <w:ind w:left="2880" w:hanging="360"/>
        </w:pPr>
      </w:lvl>
    </w:lvlOverride>
    <w:lvlOverride w:ilvl="4">
      <w:lvl w:ilvl="4" w:tplc="08ACEFC0" w:tentative="1">
        <w:start w:val="1"/>
        <w:numFmt w:val="lowerLetter"/>
        <w:lvlText w:val="%5."/>
        <w:lvlJc w:val="left"/>
        <w:pPr>
          <w:ind w:left="3600" w:hanging="360"/>
        </w:pPr>
      </w:lvl>
    </w:lvlOverride>
    <w:lvlOverride w:ilvl="5">
      <w:lvl w:ilvl="5" w:tplc="2DE65578" w:tentative="1">
        <w:start w:val="1"/>
        <w:numFmt w:val="lowerRoman"/>
        <w:lvlText w:val="%6."/>
        <w:lvlJc w:val="right"/>
        <w:pPr>
          <w:ind w:left="4320" w:hanging="180"/>
        </w:pPr>
      </w:lvl>
    </w:lvlOverride>
    <w:lvlOverride w:ilvl="6">
      <w:lvl w:ilvl="6" w:tplc="5FE8A670" w:tentative="1">
        <w:start w:val="1"/>
        <w:numFmt w:val="decimal"/>
        <w:lvlText w:val="%7."/>
        <w:lvlJc w:val="left"/>
        <w:pPr>
          <w:ind w:left="5040" w:hanging="360"/>
        </w:pPr>
      </w:lvl>
    </w:lvlOverride>
    <w:lvlOverride w:ilvl="7">
      <w:lvl w:ilvl="7" w:tplc="8A5A3E18" w:tentative="1">
        <w:start w:val="1"/>
        <w:numFmt w:val="lowerLetter"/>
        <w:lvlText w:val="%8."/>
        <w:lvlJc w:val="left"/>
        <w:pPr>
          <w:ind w:left="5760" w:hanging="360"/>
        </w:pPr>
      </w:lvl>
    </w:lvlOverride>
    <w:lvlOverride w:ilvl="8">
      <w:lvl w:ilvl="8" w:tplc="69FEC540" w:tentative="1">
        <w:start w:val="1"/>
        <w:numFmt w:val="lowerRoman"/>
        <w:lvlText w:val="%9."/>
        <w:lvlJc w:val="right"/>
        <w:pPr>
          <w:ind w:left="6480" w:hanging="180"/>
        </w:pPr>
      </w:lvl>
    </w:lvlOverride>
  </w:num>
  <w:num w:numId="6" w16cid:durableId="1155342761">
    <w:abstractNumId w:val="5"/>
  </w:num>
  <w:num w:numId="7" w16cid:durableId="20429476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o:colormru v:ext="edit" colors="#b7b7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C9751B"/>
    <w:rsid w:val="0000148B"/>
    <w:rsid w:val="000032E5"/>
    <w:rsid w:val="00003A47"/>
    <w:rsid w:val="0000600A"/>
    <w:rsid w:val="00021604"/>
    <w:rsid w:val="00025054"/>
    <w:rsid w:val="00025D29"/>
    <w:rsid w:val="00026164"/>
    <w:rsid w:val="0002740A"/>
    <w:rsid w:val="00027CBD"/>
    <w:rsid w:val="00035684"/>
    <w:rsid w:val="00035C26"/>
    <w:rsid w:val="00037A18"/>
    <w:rsid w:val="00053A49"/>
    <w:rsid w:val="000650E7"/>
    <w:rsid w:val="00070366"/>
    <w:rsid w:val="000706C8"/>
    <w:rsid w:val="00074AB0"/>
    <w:rsid w:val="00084213"/>
    <w:rsid w:val="00093939"/>
    <w:rsid w:val="000956BA"/>
    <w:rsid w:val="00096641"/>
    <w:rsid w:val="00096F27"/>
    <w:rsid w:val="000A153D"/>
    <w:rsid w:val="000A3AC3"/>
    <w:rsid w:val="000A5E4D"/>
    <w:rsid w:val="000B0392"/>
    <w:rsid w:val="000B1839"/>
    <w:rsid w:val="000C4F95"/>
    <w:rsid w:val="000C5DCF"/>
    <w:rsid w:val="000D1E20"/>
    <w:rsid w:val="000D2868"/>
    <w:rsid w:val="000D3FA2"/>
    <w:rsid w:val="000E39EC"/>
    <w:rsid w:val="000E4EA0"/>
    <w:rsid w:val="000F4198"/>
    <w:rsid w:val="00100850"/>
    <w:rsid w:val="00101109"/>
    <w:rsid w:val="0010671B"/>
    <w:rsid w:val="0010674D"/>
    <w:rsid w:val="00117267"/>
    <w:rsid w:val="001226E9"/>
    <w:rsid w:val="001247D9"/>
    <w:rsid w:val="00124CB0"/>
    <w:rsid w:val="001253DE"/>
    <w:rsid w:val="0013297B"/>
    <w:rsid w:val="001333F6"/>
    <w:rsid w:val="00140069"/>
    <w:rsid w:val="00143C27"/>
    <w:rsid w:val="00154AE2"/>
    <w:rsid w:val="00155BC4"/>
    <w:rsid w:val="001629C8"/>
    <w:rsid w:val="0016658E"/>
    <w:rsid w:val="00172262"/>
    <w:rsid w:val="00173436"/>
    <w:rsid w:val="00173ADD"/>
    <w:rsid w:val="00173C2E"/>
    <w:rsid w:val="00175F74"/>
    <w:rsid w:val="00177F22"/>
    <w:rsid w:val="001801E6"/>
    <w:rsid w:val="0018091F"/>
    <w:rsid w:val="001813FF"/>
    <w:rsid w:val="00183AE2"/>
    <w:rsid w:val="00190676"/>
    <w:rsid w:val="00196DA7"/>
    <w:rsid w:val="001A2887"/>
    <w:rsid w:val="001B026F"/>
    <w:rsid w:val="001B7084"/>
    <w:rsid w:val="001C316F"/>
    <w:rsid w:val="001C48D4"/>
    <w:rsid w:val="001D4FA3"/>
    <w:rsid w:val="001D5020"/>
    <w:rsid w:val="001E18F7"/>
    <w:rsid w:val="001E4F95"/>
    <w:rsid w:val="001E613D"/>
    <w:rsid w:val="001E6C81"/>
    <w:rsid w:val="001E7AEE"/>
    <w:rsid w:val="001F662C"/>
    <w:rsid w:val="001F7CD0"/>
    <w:rsid w:val="00207315"/>
    <w:rsid w:val="00212CA6"/>
    <w:rsid w:val="002130C4"/>
    <w:rsid w:val="00226492"/>
    <w:rsid w:val="002307DB"/>
    <w:rsid w:val="00237DE5"/>
    <w:rsid w:val="002403F5"/>
    <w:rsid w:val="00241BBA"/>
    <w:rsid w:val="0024228D"/>
    <w:rsid w:val="00246EF8"/>
    <w:rsid w:val="0025761D"/>
    <w:rsid w:val="00266811"/>
    <w:rsid w:val="0027441C"/>
    <w:rsid w:val="00285243"/>
    <w:rsid w:val="00292EEB"/>
    <w:rsid w:val="00295E27"/>
    <w:rsid w:val="002973D7"/>
    <w:rsid w:val="002A0762"/>
    <w:rsid w:val="002A4F59"/>
    <w:rsid w:val="002E7F6A"/>
    <w:rsid w:val="002F1061"/>
    <w:rsid w:val="002F55A9"/>
    <w:rsid w:val="00300F43"/>
    <w:rsid w:val="0030603C"/>
    <w:rsid w:val="00322765"/>
    <w:rsid w:val="00331050"/>
    <w:rsid w:val="0033149B"/>
    <w:rsid w:val="00336C53"/>
    <w:rsid w:val="00337C6D"/>
    <w:rsid w:val="0034286B"/>
    <w:rsid w:val="00346662"/>
    <w:rsid w:val="0034698D"/>
    <w:rsid w:val="00347BA6"/>
    <w:rsid w:val="00352668"/>
    <w:rsid w:val="00353786"/>
    <w:rsid w:val="003547BB"/>
    <w:rsid w:val="00356A86"/>
    <w:rsid w:val="00360742"/>
    <w:rsid w:val="00367790"/>
    <w:rsid w:val="003829B7"/>
    <w:rsid w:val="00383F4C"/>
    <w:rsid w:val="00392FF9"/>
    <w:rsid w:val="003A285D"/>
    <w:rsid w:val="003B0EB8"/>
    <w:rsid w:val="003B5C77"/>
    <w:rsid w:val="003B6396"/>
    <w:rsid w:val="003C3D59"/>
    <w:rsid w:val="003D185B"/>
    <w:rsid w:val="003D45B7"/>
    <w:rsid w:val="003E1339"/>
    <w:rsid w:val="003E46C8"/>
    <w:rsid w:val="003F3B5C"/>
    <w:rsid w:val="003F5C24"/>
    <w:rsid w:val="003F6A73"/>
    <w:rsid w:val="00403B58"/>
    <w:rsid w:val="0040544D"/>
    <w:rsid w:val="00406FDC"/>
    <w:rsid w:val="00407962"/>
    <w:rsid w:val="004200F1"/>
    <w:rsid w:val="00424BE5"/>
    <w:rsid w:val="0044024A"/>
    <w:rsid w:val="0044720C"/>
    <w:rsid w:val="00447396"/>
    <w:rsid w:val="00455C7A"/>
    <w:rsid w:val="004643B0"/>
    <w:rsid w:val="00466EB8"/>
    <w:rsid w:val="004673DD"/>
    <w:rsid w:val="0048219D"/>
    <w:rsid w:val="004823D0"/>
    <w:rsid w:val="00485BD6"/>
    <w:rsid w:val="004928FB"/>
    <w:rsid w:val="00493B26"/>
    <w:rsid w:val="00494DD4"/>
    <w:rsid w:val="00496391"/>
    <w:rsid w:val="004B1080"/>
    <w:rsid w:val="004B215A"/>
    <w:rsid w:val="004B2EFF"/>
    <w:rsid w:val="004B549F"/>
    <w:rsid w:val="004B54A6"/>
    <w:rsid w:val="004B5815"/>
    <w:rsid w:val="004B743F"/>
    <w:rsid w:val="004D4998"/>
    <w:rsid w:val="004D51E4"/>
    <w:rsid w:val="004D585A"/>
    <w:rsid w:val="004D7C93"/>
    <w:rsid w:val="005022AC"/>
    <w:rsid w:val="00502846"/>
    <w:rsid w:val="00504FDF"/>
    <w:rsid w:val="0050501D"/>
    <w:rsid w:val="005058CD"/>
    <w:rsid w:val="005079B3"/>
    <w:rsid w:val="00512F18"/>
    <w:rsid w:val="00513513"/>
    <w:rsid w:val="005156BC"/>
    <w:rsid w:val="005265C8"/>
    <w:rsid w:val="00531AF8"/>
    <w:rsid w:val="00533D44"/>
    <w:rsid w:val="00536037"/>
    <w:rsid w:val="00537D06"/>
    <w:rsid w:val="00540C37"/>
    <w:rsid w:val="0054171B"/>
    <w:rsid w:val="00556E0D"/>
    <w:rsid w:val="0056013E"/>
    <w:rsid w:val="00566D42"/>
    <w:rsid w:val="0057135B"/>
    <w:rsid w:val="00575CDB"/>
    <w:rsid w:val="00580692"/>
    <w:rsid w:val="00583AA5"/>
    <w:rsid w:val="00586F46"/>
    <w:rsid w:val="005A2772"/>
    <w:rsid w:val="005A3BC8"/>
    <w:rsid w:val="005A67F9"/>
    <w:rsid w:val="005B5222"/>
    <w:rsid w:val="005B6595"/>
    <w:rsid w:val="005C01C7"/>
    <w:rsid w:val="005C4B16"/>
    <w:rsid w:val="005D1072"/>
    <w:rsid w:val="005D22CC"/>
    <w:rsid w:val="005D283E"/>
    <w:rsid w:val="005E006B"/>
    <w:rsid w:val="005E0DF3"/>
    <w:rsid w:val="005E24AC"/>
    <w:rsid w:val="005E4718"/>
    <w:rsid w:val="0060017E"/>
    <w:rsid w:val="00601C40"/>
    <w:rsid w:val="0060237F"/>
    <w:rsid w:val="0060308B"/>
    <w:rsid w:val="00622C78"/>
    <w:rsid w:val="00624DD9"/>
    <w:rsid w:val="00634A89"/>
    <w:rsid w:val="0066355D"/>
    <w:rsid w:val="00663F07"/>
    <w:rsid w:val="00666149"/>
    <w:rsid w:val="00667205"/>
    <w:rsid w:val="00675347"/>
    <w:rsid w:val="006760F2"/>
    <w:rsid w:val="00681BFF"/>
    <w:rsid w:val="00692620"/>
    <w:rsid w:val="006A5D49"/>
    <w:rsid w:val="006A679E"/>
    <w:rsid w:val="006B126F"/>
    <w:rsid w:val="006B4F78"/>
    <w:rsid w:val="006B6136"/>
    <w:rsid w:val="006B790E"/>
    <w:rsid w:val="006C02FC"/>
    <w:rsid w:val="006C3BDC"/>
    <w:rsid w:val="006D3C75"/>
    <w:rsid w:val="006D442C"/>
    <w:rsid w:val="006F6453"/>
    <w:rsid w:val="006F7E7E"/>
    <w:rsid w:val="0072639F"/>
    <w:rsid w:val="007308EE"/>
    <w:rsid w:val="00737D43"/>
    <w:rsid w:val="00742AA6"/>
    <w:rsid w:val="00756DB1"/>
    <w:rsid w:val="00762AEC"/>
    <w:rsid w:val="00762E97"/>
    <w:rsid w:val="00764F39"/>
    <w:rsid w:val="007652AC"/>
    <w:rsid w:val="00766AD8"/>
    <w:rsid w:val="00770B60"/>
    <w:rsid w:val="007737B1"/>
    <w:rsid w:val="00776530"/>
    <w:rsid w:val="00776722"/>
    <w:rsid w:val="007A0794"/>
    <w:rsid w:val="007A7908"/>
    <w:rsid w:val="007B16C9"/>
    <w:rsid w:val="007B3635"/>
    <w:rsid w:val="007B3F16"/>
    <w:rsid w:val="007C27F4"/>
    <w:rsid w:val="007C3AA7"/>
    <w:rsid w:val="007D014D"/>
    <w:rsid w:val="007D3AC9"/>
    <w:rsid w:val="007D65FC"/>
    <w:rsid w:val="007D693D"/>
    <w:rsid w:val="007D6D3E"/>
    <w:rsid w:val="007E0733"/>
    <w:rsid w:val="007E426C"/>
    <w:rsid w:val="007F18D9"/>
    <w:rsid w:val="007F251D"/>
    <w:rsid w:val="00805F5A"/>
    <w:rsid w:val="008110CE"/>
    <w:rsid w:val="00816CCA"/>
    <w:rsid w:val="00822CBB"/>
    <w:rsid w:val="008256D1"/>
    <w:rsid w:val="00850BE7"/>
    <w:rsid w:val="00850C04"/>
    <w:rsid w:val="00861A11"/>
    <w:rsid w:val="00864DB7"/>
    <w:rsid w:val="00866D94"/>
    <w:rsid w:val="008675A5"/>
    <w:rsid w:val="008770A8"/>
    <w:rsid w:val="008861CF"/>
    <w:rsid w:val="0088718B"/>
    <w:rsid w:val="00887218"/>
    <w:rsid w:val="008C1279"/>
    <w:rsid w:val="008C1D4B"/>
    <w:rsid w:val="008C284B"/>
    <w:rsid w:val="008C58FB"/>
    <w:rsid w:val="008D48E6"/>
    <w:rsid w:val="008D5E63"/>
    <w:rsid w:val="008E45F8"/>
    <w:rsid w:val="008F2444"/>
    <w:rsid w:val="008F408D"/>
    <w:rsid w:val="008F701C"/>
    <w:rsid w:val="009012CB"/>
    <w:rsid w:val="0090261C"/>
    <w:rsid w:val="00907FE9"/>
    <w:rsid w:val="0092420A"/>
    <w:rsid w:val="00931156"/>
    <w:rsid w:val="009317AB"/>
    <w:rsid w:val="00941D3C"/>
    <w:rsid w:val="009424FB"/>
    <w:rsid w:val="00942724"/>
    <w:rsid w:val="00943BCB"/>
    <w:rsid w:val="009440A8"/>
    <w:rsid w:val="00962DC6"/>
    <w:rsid w:val="00963481"/>
    <w:rsid w:val="0097674A"/>
    <w:rsid w:val="00980BFD"/>
    <w:rsid w:val="00983B22"/>
    <w:rsid w:val="00992A10"/>
    <w:rsid w:val="0099660F"/>
    <w:rsid w:val="009A0445"/>
    <w:rsid w:val="009A286F"/>
    <w:rsid w:val="009B4F77"/>
    <w:rsid w:val="009C52DA"/>
    <w:rsid w:val="009D3255"/>
    <w:rsid w:val="009E1D51"/>
    <w:rsid w:val="009E4FB2"/>
    <w:rsid w:val="009F45F3"/>
    <w:rsid w:val="00A0400C"/>
    <w:rsid w:val="00A3090E"/>
    <w:rsid w:val="00A3212D"/>
    <w:rsid w:val="00A3548F"/>
    <w:rsid w:val="00A55611"/>
    <w:rsid w:val="00A71F75"/>
    <w:rsid w:val="00A733B8"/>
    <w:rsid w:val="00A74F28"/>
    <w:rsid w:val="00A76074"/>
    <w:rsid w:val="00A77AA8"/>
    <w:rsid w:val="00A807C4"/>
    <w:rsid w:val="00A80AD3"/>
    <w:rsid w:val="00AA18FD"/>
    <w:rsid w:val="00AA4488"/>
    <w:rsid w:val="00AA5DC9"/>
    <w:rsid w:val="00AA6936"/>
    <w:rsid w:val="00AA79E3"/>
    <w:rsid w:val="00AA7A34"/>
    <w:rsid w:val="00AB09E8"/>
    <w:rsid w:val="00AD33E0"/>
    <w:rsid w:val="00AE3309"/>
    <w:rsid w:val="00AF3BD9"/>
    <w:rsid w:val="00AF3CD6"/>
    <w:rsid w:val="00AF41A7"/>
    <w:rsid w:val="00B0246A"/>
    <w:rsid w:val="00B12D53"/>
    <w:rsid w:val="00B14D8E"/>
    <w:rsid w:val="00B167DA"/>
    <w:rsid w:val="00B16A90"/>
    <w:rsid w:val="00B30B1A"/>
    <w:rsid w:val="00B32688"/>
    <w:rsid w:val="00B328FB"/>
    <w:rsid w:val="00B32A15"/>
    <w:rsid w:val="00B37CD7"/>
    <w:rsid w:val="00B41BEC"/>
    <w:rsid w:val="00B4334F"/>
    <w:rsid w:val="00B43515"/>
    <w:rsid w:val="00B45BD1"/>
    <w:rsid w:val="00B56284"/>
    <w:rsid w:val="00B703D9"/>
    <w:rsid w:val="00B745CD"/>
    <w:rsid w:val="00B818F6"/>
    <w:rsid w:val="00BA1EDE"/>
    <w:rsid w:val="00BA59CE"/>
    <w:rsid w:val="00BB47C9"/>
    <w:rsid w:val="00BC2F7B"/>
    <w:rsid w:val="00BC4399"/>
    <w:rsid w:val="00BC4638"/>
    <w:rsid w:val="00BD32E2"/>
    <w:rsid w:val="00BE0A38"/>
    <w:rsid w:val="00BE0ABF"/>
    <w:rsid w:val="00BE7E1C"/>
    <w:rsid w:val="00BF02A2"/>
    <w:rsid w:val="00BF2680"/>
    <w:rsid w:val="00BF5F8D"/>
    <w:rsid w:val="00C000D6"/>
    <w:rsid w:val="00C01640"/>
    <w:rsid w:val="00C02D6F"/>
    <w:rsid w:val="00C04D05"/>
    <w:rsid w:val="00C108DA"/>
    <w:rsid w:val="00C152B5"/>
    <w:rsid w:val="00C15902"/>
    <w:rsid w:val="00C20ABA"/>
    <w:rsid w:val="00C23FEF"/>
    <w:rsid w:val="00C26A09"/>
    <w:rsid w:val="00C2726C"/>
    <w:rsid w:val="00C3204F"/>
    <w:rsid w:val="00C35EA1"/>
    <w:rsid w:val="00C364DE"/>
    <w:rsid w:val="00C366DF"/>
    <w:rsid w:val="00C40365"/>
    <w:rsid w:val="00C4229A"/>
    <w:rsid w:val="00C450B0"/>
    <w:rsid w:val="00C525FA"/>
    <w:rsid w:val="00C52B2F"/>
    <w:rsid w:val="00C543C7"/>
    <w:rsid w:val="00C545F4"/>
    <w:rsid w:val="00C67707"/>
    <w:rsid w:val="00C7027B"/>
    <w:rsid w:val="00C741D0"/>
    <w:rsid w:val="00C748D9"/>
    <w:rsid w:val="00C74CDF"/>
    <w:rsid w:val="00C91318"/>
    <w:rsid w:val="00C9226F"/>
    <w:rsid w:val="00C92B9A"/>
    <w:rsid w:val="00C9751B"/>
    <w:rsid w:val="00C978EE"/>
    <w:rsid w:val="00CA79DE"/>
    <w:rsid w:val="00CB420C"/>
    <w:rsid w:val="00CC59AA"/>
    <w:rsid w:val="00CC7ECC"/>
    <w:rsid w:val="00CE2293"/>
    <w:rsid w:val="00CF15DA"/>
    <w:rsid w:val="00CF4088"/>
    <w:rsid w:val="00CF5086"/>
    <w:rsid w:val="00CF5698"/>
    <w:rsid w:val="00D01077"/>
    <w:rsid w:val="00D03413"/>
    <w:rsid w:val="00D109E0"/>
    <w:rsid w:val="00D118C6"/>
    <w:rsid w:val="00D279F4"/>
    <w:rsid w:val="00D3540D"/>
    <w:rsid w:val="00D37933"/>
    <w:rsid w:val="00D4071A"/>
    <w:rsid w:val="00D5577D"/>
    <w:rsid w:val="00D64823"/>
    <w:rsid w:val="00D76E59"/>
    <w:rsid w:val="00D86A95"/>
    <w:rsid w:val="00D935F3"/>
    <w:rsid w:val="00D95CF0"/>
    <w:rsid w:val="00DB1003"/>
    <w:rsid w:val="00DB61A2"/>
    <w:rsid w:val="00DC057A"/>
    <w:rsid w:val="00DC1280"/>
    <w:rsid w:val="00DC1306"/>
    <w:rsid w:val="00DC1579"/>
    <w:rsid w:val="00DC2629"/>
    <w:rsid w:val="00DD27AF"/>
    <w:rsid w:val="00DD329C"/>
    <w:rsid w:val="00DE5683"/>
    <w:rsid w:val="00DF0A5A"/>
    <w:rsid w:val="00DF1278"/>
    <w:rsid w:val="00DF180E"/>
    <w:rsid w:val="00DF7CEC"/>
    <w:rsid w:val="00E013CD"/>
    <w:rsid w:val="00E03835"/>
    <w:rsid w:val="00E038D9"/>
    <w:rsid w:val="00E1053A"/>
    <w:rsid w:val="00E15F5A"/>
    <w:rsid w:val="00E66331"/>
    <w:rsid w:val="00E66853"/>
    <w:rsid w:val="00E7564A"/>
    <w:rsid w:val="00E84B73"/>
    <w:rsid w:val="00E863BA"/>
    <w:rsid w:val="00E87BD4"/>
    <w:rsid w:val="00E87DA3"/>
    <w:rsid w:val="00E91A5D"/>
    <w:rsid w:val="00EA02DF"/>
    <w:rsid w:val="00EA0F90"/>
    <w:rsid w:val="00EB112C"/>
    <w:rsid w:val="00EB7431"/>
    <w:rsid w:val="00EC012A"/>
    <w:rsid w:val="00EC6847"/>
    <w:rsid w:val="00ED64BE"/>
    <w:rsid w:val="00EF1B2B"/>
    <w:rsid w:val="00EF2209"/>
    <w:rsid w:val="00EF25AF"/>
    <w:rsid w:val="00EF37FA"/>
    <w:rsid w:val="00F002C6"/>
    <w:rsid w:val="00F0062A"/>
    <w:rsid w:val="00F0210F"/>
    <w:rsid w:val="00F40021"/>
    <w:rsid w:val="00F404F1"/>
    <w:rsid w:val="00F44A88"/>
    <w:rsid w:val="00F56E73"/>
    <w:rsid w:val="00F61716"/>
    <w:rsid w:val="00F64EB0"/>
    <w:rsid w:val="00F83516"/>
    <w:rsid w:val="00F84E20"/>
    <w:rsid w:val="00F857EB"/>
    <w:rsid w:val="00F86261"/>
    <w:rsid w:val="00F86D5B"/>
    <w:rsid w:val="00FB53FA"/>
    <w:rsid w:val="00FB553E"/>
    <w:rsid w:val="00FB5F33"/>
    <w:rsid w:val="00FB6394"/>
    <w:rsid w:val="00FB7180"/>
    <w:rsid w:val="00FE0D35"/>
    <w:rsid w:val="00FF6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7b7b2"/>
    </o:shapedefaults>
    <o:shapelayout v:ext="edit">
      <o:idmap v:ext="edit" data="2"/>
    </o:shapelayout>
  </w:shapeDefaults>
  <w:decimalSymbol w:val=","/>
  <w:listSeparator w:val=";"/>
  <w14:docId w14:val="297F6FC4"/>
  <w15:docId w15:val="{82D9CB9F-9468-4E86-A1D2-642588D6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61D"/>
    <w:rPr>
      <w:rFonts w:ascii="Century Gothic" w:hAnsi="Century Gothic"/>
      <w:color w:val="000000"/>
      <w:szCs w:val="22"/>
      <w:lang w:val="fr-CA" w:eastAsia="en-US"/>
    </w:rPr>
  </w:style>
  <w:style w:type="paragraph" w:styleId="Titre1">
    <w:name w:val="heading 1"/>
    <w:basedOn w:val="Normal"/>
    <w:next w:val="Normal"/>
    <w:qFormat/>
    <w:rsid w:val="001333F6"/>
    <w:pPr>
      <w:keepNext/>
      <w:widowControl w:val="0"/>
      <w:pBdr>
        <w:bottom w:val="single" w:sz="18" w:space="1" w:color="A6A6A6"/>
      </w:pBdr>
      <w:spacing w:before="240" w:line="360" w:lineRule="auto"/>
      <w:jc w:val="center"/>
      <w:outlineLvl w:val="0"/>
    </w:pPr>
    <w:rPr>
      <w:b/>
      <w:bCs/>
      <w:caps/>
      <w:color w:val="FF6600"/>
      <w:sz w:val="32"/>
      <w:szCs w:val="24"/>
    </w:rPr>
  </w:style>
  <w:style w:type="paragraph" w:styleId="Titre2">
    <w:name w:val="heading 2"/>
    <w:basedOn w:val="Normal"/>
    <w:next w:val="Normal"/>
    <w:qFormat/>
    <w:rsid w:val="001333F6"/>
    <w:pPr>
      <w:keepNext/>
      <w:widowControl w:val="0"/>
      <w:pBdr>
        <w:bottom w:val="dotted" w:sz="8" w:space="1" w:color="0070C0"/>
      </w:pBdr>
      <w:tabs>
        <w:tab w:val="left" w:pos="720"/>
      </w:tabs>
      <w:spacing w:before="360" w:after="120" w:line="360" w:lineRule="auto"/>
      <w:outlineLvl w:val="1"/>
    </w:pPr>
    <w:rPr>
      <w:b/>
      <w:bCs/>
      <w:color w:val="FF6600"/>
      <w:sz w:val="24"/>
      <w:szCs w:val="24"/>
    </w:rPr>
  </w:style>
  <w:style w:type="paragraph" w:styleId="Titre3">
    <w:name w:val="heading 3"/>
    <w:basedOn w:val="Normal"/>
    <w:next w:val="Normal"/>
    <w:qFormat/>
    <w:rsid w:val="001333F6"/>
    <w:pPr>
      <w:keepNext/>
      <w:jc w:val="center"/>
      <w:outlineLvl w:val="2"/>
    </w:pPr>
    <w:rPr>
      <w:rFonts w:ascii="Times New Roman" w:hAnsi="Times New Roman"/>
      <w:b/>
      <w:bCs/>
      <w:sz w:val="24"/>
      <w:szCs w:val="24"/>
      <w:u w:val="single"/>
    </w:rPr>
  </w:style>
  <w:style w:type="paragraph" w:styleId="Titre4">
    <w:name w:val="heading 4"/>
    <w:basedOn w:val="Normal"/>
    <w:next w:val="Normal"/>
    <w:qFormat/>
    <w:rsid w:val="001333F6"/>
    <w:pPr>
      <w:keepNext/>
      <w:ind w:left="2160" w:hanging="2160"/>
      <w:outlineLvl w:val="3"/>
    </w:pPr>
    <w:rPr>
      <w:i/>
      <w:iCs/>
    </w:rPr>
  </w:style>
  <w:style w:type="paragraph" w:styleId="Titre5">
    <w:name w:val="heading 5"/>
    <w:basedOn w:val="Normal"/>
    <w:next w:val="Normal"/>
    <w:qFormat/>
    <w:rsid w:val="001333F6"/>
    <w:pPr>
      <w:keepNext/>
      <w:outlineLvl w:val="4"/>
    </w:pPr>
    <w:rPr>
      <w:rFonts w:ascii="Times New Roman" w:hAnsi="Times New Roman"/>
      <w:b/>
      <w:bCs/>
      <w:sz w:val="24"/>
      <w:szCs w:val="24"/>
    </w:rPr>
  </w:style>
  <w:style w:type="paragraph" w:styleId="Titre6">
    <w:name w:val="heading 6"/>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5"/>
    </w:pPr>
    <w:rPr>
      <w:b/>
      <w:bCs/>
      <w:sz w:val="26"/>
      <w:szCs w:val="26"/>
    </w:rPr>
  </w:style>
  <w:style w:type="paragraph" w:styleId="Titre7">
    <w:name w:val="heading 7"/>
    <w:basedOn w:val="Normal"/>
    <w:next w:val="Normal"/>
    <w:qFormat/>
    <w:rsid w:val="001333F6"/>
    <w:pPr>
      <w:keepNext/>
      <w:numPr>
        <w:ilvl w:val="12"/>
      </w:numPr>
      <w:tabs>
        <w:tab w:val="left" w:pos="2160"/>
      </w:tabs>
      <w:outlineLvl w:val="6"/>
    </w:pPr>
    <w:rPr>
      <w:b/>
      <w:bCs/>
    </w:rPr>
  </w:style>
  <w:style w:type="paragraph" w:styleId="Titre8">
    <w:name w:val="heading 8"/>
    <w:basedOn w:val="Normal"/>
    <w:next w:val="Normal"/>
    <w:qFormat/>
    <w:rsid w:val="001333F6"/>
    <w:pPr>
      <w:keepNext/>
      <w:outlineLvl w:val="7"/>
    </w:pPr>
    <w:rPr>
      <w:i/>
      <w:iCs/>
    </w:rPr>
  </w:style>
  <w:style w:type="paragraph" w:styleId="Titre9">
    <w:name w:val="heading 9"/>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1333F6"/>
    <w:pPr>
      <w:ind w:left="3510" w:hanging="3510"/>
    </w:pPr>
    <w:rPr>
      <w:i/>
      <w:iCs/>
    </w:rPr>
  </w:style>
  <w:style w:type="paragraph" w:styleId="Retraitcorpsdetexte2">
    <w:name w:val="Body Text Indent 2"/>
    <w:basedOn w:val="Normal"/>
    <w:rsid w:val="001333F6"/>
    <w:pPr>
      <w:ind w:left="3600" w:hanging="3600"/>
    </w:pPr>
    <w:rPr>
      <w:i/>
      <w:iCs/>
    </w:rPr>
  </w:style>
  <w:style w:type="paragraph" w:styleId="Retraitcorpsdetexte3">
    <w:name w:val="Body Text Indent 3"/>
    <w:basedOn w:val="Normal"/>
    <w:rsid w:val="001333F6"/>
    <w:pPr>
      <w:ind w:left="1620" w:hanging="180"/>
    </w:pPr>
    <w:rPr>
      <w:i/>
      <w:iCs/>
    </w:rPr>
  </w:style>
  <w:style w:type="paragraph" w:styleId="En-tte">
    <w:name w:val="header"/>
    <w:basedOn w:val="Normal"/>
    <w:rsid w:val="001333F6"/>
    <w:pPr>
      <w:tabs>
        <w:tab w:val="center" w:pos="4320"/>
        <w:tab w:val="right" w:pos="8640"/>
      </w:tabs>
    </w:pPr>
  </w:style>
  <w:style w:type="paragraph" w:styleId="Pieddepage">
    <w:name w:val="footer"/>
    <w:basedOn w:val="Normal"/>
    <w:rsid w:val="001333F6"/>
    <w:pPr>
      <w:tabs>
        <w:tab w:val="center" w:pos="4320"/>
        <w:tab w:val="right" w:pos="8640"/>
      </w:tabs>
    </w:pPr>
  </w:style>
  <w:style w:type="character" w:styleId="Numrodepage">
    <w:name w:val="page number"/>
    <w:basedOn w:val="Policepardfaut"/>
    <w:rsid w:val="001333F6"/>
  </w:style>
  <w:style w:type="paragraph" w:styleId="Corpsdetexte">
    <w:name w:val="Body Text"/>
    <w:basedOn w:val="Normal"/>
    <w:rsid w:val="001333F6"/>
    <w:pPr>
      <w:widowControl w:val="0"/>
      <w:tabs>
        <w:tab w:val="left" w:pos="1440"/>
      </w:tabs>
      <w:jc w:val="both"/>
    </w:pPr>
  </w:style>
  <w:style w:type="paragraph" w:customStyle="1" w:styleId="Texte1">
    <w:name w:val="Texte 1"/>
    <w:basedOn w:val="Normal"/>
    <w:rsid w:val="001333F6"/>
    <w:pPr>
      <w:spacing w:after="240"/>
      <w:jc w:val="both"/>
    </w:pPr>
    <w:rPr>
      <w:rFonts w:ascii="Arial" w:hAnsi="Arial" w:cs="Arial"/>
      <w:szCs w:val="20"/>
    </w:rPr>
  </w:style>
  <w:style w:type="character" w:styleId="Lienhypertexte">
    <w:name w:val="Hyperlink"/>
    <w:rsid w:val="001333F6"/>
    <w:rPr>
      <w:color w:val="0000FF"/>
      <w:u w:val="single"/>
    </w:rPr>
  </w:style>
  <w:style w:type="paragraph" w:styleId="Titre">
    <w:name w:val="Title"/>
    <w:basedOn w:val="Normal"/>
    <w:qFormat/>
    <w:rsid w:val="001333F6"/>
    <w:pPr>
      <w:jc w:val="center"/>
    </w:pPr>
    <w:rPr>
      <w:rFonts w:ascii="Times New Roman" w:hAnsi="Times New Roman"/>
      <w:b/>
      <w:bCs/>
      <w:sz w:val="24"/>
      <w:szCs w:val="24"/>
    </w:rPr>
  </w:style>
  <w:style w:type="paragraph" w:styleId="Retraitcorpsdetexte">
    <w:name w:val="Body Text Indent"/>
    <w:basedOn w:val="Normal"/>
    <w:rsid w:val="001333F6"/>
    <w:pPr>
      <w:tabs>
        <w:tab w:val="left" w:pos="1985"/>
      </w:tabs>
      <w:ind w:left="720" w:hanging="2160"/>
    </w:pPr>
  </w:style>
  <w:style w:type="paragraph" w:customStyle="1" w:styleId="Employeur">
    <w:name w:val="Employeur"/>
    <w:basedOn w:val="Normal"/>
    <w:rsid w:val="001333F6"/>
    <w:pPr>
      <w:tabs>
        <w:tab w:val="right" w:pos="9356"/>
      </w:tabs>
      <w:spacing w:before="600"/>
      <w:ind w:left="284"/>
    </w:pPr>
    <w:rPr>
      <w:rFonts w:ascii="Times New Roman" w:hAnsi="Times New Roman"/>
      <w:b/>
      <w:sz w:val="24"/>
      <w:szCs w:val="20"/>
    </w:rPr>
  </w:style>
  <w:style w:type="paragraph" w:customStyle="1" w:styleId="Poste">
    <w:name w:val="Poste"/>
    <w:basedOn w:val="Normal"/>
    <w:rsid w:val="001333F6"/>
    <w:pPr>
      <w:spacing w:after="240"/>
      <w:ind w:left="568" w:hanging="284"/>
    </w:pPr>
    <w:rPr>
      <w:rFonts w:ascii="Times New Roman" w:hAnsi="Times New Roman"/>
      <w:b/>
      <w:i/>
      <w:szCs w:val="20"/>
    </w:rPr>
  </w:style>
  <w:style w:type="paragraph" w:customStyle="1" w:styleId="Environnement">
    <w:name w:val="Environnement"/>
    <w:basedOn w:val="Normal"/>
    <w:rsid w:val="001333F6"/>
    <w:pPr>
      <w:spacing w:before="240" w:after="240"/>
      <w:ind w:left="1985" w:hanging="1701"/>
    </w:pPr>
    <w:rPr>
      <w:rFonts w:ascii="Times New Roman" w:hAnsi="Times New Roman"/>
      <w:szCs w:val="20"/>
    </w:rPr>
  </w:style>
  <w:style w:type="character" w:styleId="Lienhypertextesuivivisit">
    <w:name w:val="FollowedHyperlink"/>
    <w:rsid w:val="001333F6"/>
    <w:rPr>
      <w:color w:val="800080"/>
      <w:u w:val="single"/>
    </w:rPr>
  </w:style>
  <w:style w:type="paragraph" w:styleId="Corpsdetexte3">
    <w:name w:val="Body Text 3"/>
    <w:basedOn w:val="Normal"/>
    <w:rsid w:val="001333F6"/>
    <w:pPr>
      <w:spacing w:after="120"/>
    </w:pPr>
    <w:rPr>
      <w:rFonts w:ascii="Eurostile" w:hAnsi="Eurostile"/>
      <w:sz w:val="16"/>
      <w:szCs w:val="16"/>
    </w:rPr>
  </w:style>
  <w:style w:type="paragraph" w:customStyle="1" w:styleId="Point-1">
    <w:name w:val="Point-1"/>
    <w:basedOn w:val="Normal"/>
    <w:rsid w:val="001333F6"/>
    <w:pPr>
      <w:ind w:left="851" w:hanging="284"/>
    </w:pPr>
    <w:rPr>
      <w:rFonts w:ascii="Times New Roman" w:hAnsi="Times New Roman"/>
      <w:szCs w:val="20"/>
      <w:lang w:eastAsia="fr-FR"/>
    </w:rPr>
  </w:style>
  <w:style w:type="paragraph" w:styleId="Listepuces5">
    <w:name w:val="List Bullet 5"/>
    <w:basedOn w:val="Normal"/>
    <w:autoRedefine/>
    <w:rsid w:val="001333F6"/>
    <w:pPr>
      <w:numPr>
        <w:numId w:val="2"/>
      </w:numPr>
      <w:tabs>
        <w:tab w:val="clear" w:pos="1492"/>
        <w:tab w:val="left" w:pos="1491"/>
      </w:tabs>
      <w:ind w:left="1491" w:hanging="357"/>
    </w:pPr>
    <w:rPr>
      <w:rFonts w:ascii="Times New Roman" w:hAnsi="Times New Roman"/>
      <w:szCs w:val="20"/>
      <w:lang w:val="fr-FR" w:eastAsia="fr-FR"/>
    </w:rPr>
  </w:style>
  <w:style w:type="paragraph" w:customStyle="1" w:styleId="Titre-Fonction">
    <w:name w:val="Titre - Fonction"/>
    <w:basedOn w:val="Normal"/>
    <w:qFormat/>
    <w:rsid w:val="001333F6"/>
    <w:pPr>
      <w:jc w:val="right"/>
    </w:pPr>
    <w:rPr>
      <w:b/>
      <w:i/>
      <w:color w:val="FF6600"/>
      <w:sz w:val="28"/>
      <w:lang w:val="fr-FR"/>
    </w:rPr>
  </w:style>
  <w:style w:type="paragraph" w:customStyle="1" w:styleId="onePoint-SousTitre">
    <w:name w:val="onePoint - Sous Titre"/>
    <w:basedOn w:val="Normal"/>
    <w:qFormat/>
    <w:rsid w:val="006C3BDC"/>
    <w:pPr>
      <w:spacing w:before="240" w:after="120"/>
    </w:pPr>
    <w:rPr>
      <w:b/>
      <w:bCs/>
      <w:color w:val="auto"/>
      <w:lang w:val="fr-FR"/>
    </w:rPr>
  </w:style>
  <w:style w:type="paragraph" w:styleId="Textedebulles">
    <w:name w:val="Balloon Text"/>
    <w:basedOn w:val="Normal"/>
    <w:rsid w:val="001333F6"/>
    <w:rPr>
      <w:rFonts w:cs="Tahoma"/>
      <w:sz w:val="16"/>
      <w:szCs w:val="16"/>
    </w:rPr>
  </w:style>
  <w:style w:type="character" w:customStyle="1" w:styleId="CarCar1">
    <w:name w:val="Car Car1"/>
    <w:rsid w:val="001333F6"/>
    <w:rPr>
      <w:rFonts w:ascii="Tahoma" w:hAnsi="Tahoma" w:cs="Tahoma"/>
      <w:sz w:val="16"/>
      <w:szCs w:val="16"/>
      <w:lang w:val="fr-CA" w:eastAsia="en-US"/>
    </w:rPr>
  </w:style>
  <w:style w:type="paragraph" w:styleId="Explorateurdedocuments">
    <w:name w:val="Document Map"/>
    <w:basedOn w:val="Normal"/>
    <w:semiHidden/>
    <w:rsid w:val="001333F6"/>
    <w:rPr>
      <w:rFonts w:ascii="Tahoma" w:hAnsi="Tahoma" w:cs="Tahoma"/>
      <w:sz w:val="16"/>
      <w:szCs w:val="16"/>
    </w:rPr>
  </w:style>
  <w:style w:type="character" w:customStyle="1" w:styleId="CarCar">
    <w:name w:val="Car Car"/>
    <w:rsid w:val="001333F6"/>
    <w:rPr>
      <w:rFonts w:ascii="Tahoma" w:hAnsi="Tahoma" w:cs="Tahoma"/>
      <w:sz w:val="16"/>
      <w:szCs w:val="16"/>
      <w:lang w:val="fr-CA" w:eastAsia="en-US"/>
    </w:rPr>
  </w:style>
  <w:style w:type="paragraph" w:styleId="Paragraphedeliste">
    <w:name w:val="List Paragraph"/>
    <w:basedOn w:val="Normal"/>
    <w:qFormat/>
    <w:rsid w:val="001333F6"/>
    <w:pPr>
      <w:ind w:left="720"/>
      <w:contextualSpacing/>
    </w:pPr>
  </w:style>
  <w:style w:type="paragraph" w:customStyle="1" w:styleId="Puce">
    <w:name w:val="Puce"/>
    <w:basedOn w:val="Normal"/>
    <w:rsid w:val="001333F6"/>
    <w:pPr>
      <w:numPr>
        <w:numId w:val="1"/>
      </w:numPr>
      <w:spacing w:before="40" w:after="40"/>
    </w:pPr>
    <w:rPr>
      <w:rFonts w:ascii="Verdana" w:hAnsi="Verdana"/>
      <w:color w:val="808080"/>
      <w:szCs w:val="24"/>
      <w:lang w:val="fr-FR" w:eastAsia="fr-FR"/>
    </w:rPr>
  </w:style>
  <w:style w:type="paragraph" w:customStyle="1" w:styleId="Mission">
    <w:name w:val="Mission"/>
    <w:basedOn w:val="Normal"/>
    <w:rsid w:val="001333F6"/>
    <w:pPr>
      <w:spacing w:after="120"/>
      <w:jc w:val="both"/>
    </w:pPr>
    <w:rPr>
      <w:rFonts w:ascii="Verdana" w:hAnsi="Verdana"/>
      <w:color w:val="808080"/>
      <w:szCs w:val="24"/>
      <w:lang w:val="fr-FR" w:eastAsia="fr-FR"/>
    </w:rPr>
  </w:style>
  <w:style w:type="paragraph" w:customStyle="1" w:styleId="Client">
    <w:name w:val="Client"/>
    <w:basedOn w:val="Normal"/>
    <w:rsid w:val="001333F6"/>
    <w:rPr>
      <w:rFonts w:ascii="Verdana" w:hAnsi="Verdana"/>
      <w:b/>
      <w:bCs/>
      <w:caps/>
      <w:color w:val="000080"/>
      <w:sz w:val="28"/>
      <w:szCs w:val="24"/>
      <w:lang w:val="fr-FR" w:eastAsia="fr-FR"/>
    </w:rPr>
  </w:style>
  <w:style w:type="character" w:customStyle="1" w:styleId="sous-titre">
    <w:name w:val="sous-titre"/>
    <w:uiPriority w:val="1"/>
    <w:qFormat/>
    <w:rsid w:val="0050501D"/>
    <w:rPr>
      <w:b/>
      <w:bCs/>
      <w:color w:val="000000"/>
      <w:lang w:val="fr-FR"/>
    </w:rPr>
  </w:style>
  <w:style w:type="paragraph" w:customStyle="1" w:styleId="CVFonction">
    <w:name w:val="CV Fonction"/>
    <w:basedOn w:val="Normal"/>
    <w:qFormat/>
    <w:rsid w:val="003C3D59"/>
    <w:pPr>
      <w:jc w:val="center"/>
    </w:pPr>
    <w:rPr>
      <w:caps/>
      <w:sz w:val="44"/>
      <w:szCs w:val="44"/>
      <w:lang w:val="fr-FR"/>
    </w:rPr>
  </w:style>
  <w:style w:type="paragraph" w:customStyle="1" w:styleId="CVNom">
    <w:name w:val="CV Nom"/>
    <w:basedOn w:val="Normal"/>
    <w:qFormat/>
    <w:rsid w:val="00B745CD"/>
    <w:rPr>
      <w:sz w:val="36"/>
      <w:szCs w:val="44"/>
      <w:lang w:val="fr-FR"/>
    </w:rPr>
  </w:style>
  <w:style w:type="paragraph" w:customStyle="1" w:styleId="CVFormationage">
    <w:name w:val="CV Formation &amp; age"/>
    <w:basedOn w:val="Normal"/>
    <w:qFormat/>
    <w:rsid w:val="00B745CD"/>
    <w:rPr>
      <w:sz w:val="28"/>
      <w:szCs w:val="44"/>
      <w:lang w:val="fr-FR"/>
    </w:rPr>
  </w:style>
  <w:style w:type="paragraph" w:customStyle="1" w:styleId="CVTitreBleu">
    <w:name w:val="CV Titre Bleu"/>
    <w:basedOn w:val="Normal"/>
    <w:qFormat/>
    <w:rsid w:val="00850C04"/>
    <w:rPr>
      <w:b/>
      <w:bCs/>
      <w:i/>
      <w:color w:val="00B0F0"/>
      <w:spacing w:val="20"/>
      <w:sz w:val="48"/>
      <w:lang w:val="fr-FR"/>
    </w:rPr>
  </w:style>
  <w:style w:type="paragraph" w:customStyle="1" w:styleId="CVSousTitreGris">
    <w:name w:val="CV Sous Titre Gris"/>
    <w:basedOn w:val="Normal"/>
    <w:qFormat/>
    <w:rsid w:val="007B3635"/>
    <w:pPr>
      <w:spacing w:after="200"/>
    </w:pPr>
    <w:rPr>
      <w:b/>
      <w:color w:val="808080"/>
      <w:spacing w:val="20"/>
      <w:sz w:val="28"/>
    </w:rPr>
  </w:style>
  <w:style w:type="paragraph" w:customStyle="1" w:styleId="onePoint-CVTitre">
    <w:name w:val="onePoint - CV Titre"/>
    <w:basedOn w:val="Normal"/>
    <w:qFormat/>
    <w:rsid w:val="00466EB8"/>
    <w:pPr>
      <w:numPr>
        <w:numId w:val="4"/>
      </w:numPr>
      <w:spacing w:after="60"/>
      <w:ind w:left="567" w:hanging="567"/>
    </w:pPr>
    <w:rPr>
      <w:caps/>
      <w:color w:val="231F20"/>
      <w:sz w:val="32"/>
    </w:rPr>
  </w:style>
  <w:style w:type="table" w:styleId="Grilledutableau">
    <w:name w:val="Table Grid"/>
    <w:basedOn w:val="TableauNormal"/>
    <w:rsid w:val="001665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VTitreBleuGauche30mm">
    <w:name w:val="CV Titre Bleu + Gauche : 30 mm"/>
    <w:basedOn w:val="CVTitreBleu"/>
    <w:rsid w:val="00CF4088"/>
    <w:pPr>
      <w:ind w:left="1701"/>
    </w:pPr>
    <w:rPr>
      <w:iCs/>
      <w:szCs w:val="20"/>
    </w:rPr>
  </w:style>
  <w:style w:type="paragraph" w:customStyle="1" w:styleId="CVSousTitreGrisGauche30mm">
    <w:name w:val="CV Sous Titre Gris + Gauche :  30 mm"/>
    <w:basedOn w:val="CVSousTitreGris"/>
    <w:rsid w:val="002973D7"/>
    <w:pPr>
      <w:ind w:left="1701"/>
    </w:pPr>
    <w:rPr>
      <w:b w:val="0"/>
      <w:bCs/>
      <w:szCs w:val="20"/>
    </w:rPr>
  </w:style>
  <w:style w:type="paragraph" w:customStyle="1" w:styleId="CVTitreOrangeGauche30mm">
    <w:name w:val="CV Titre Orange + Gauche :  30 mm"/>
    <w:basedOn w:val="onePoint-CVTitre"/>
    <w:rsid w:val="00CF4088"/>
    <w:pPr>
      <w:ind w:left="1701"/>
    </w:pPr>
    <w:rPr>
      <w:bCs/>
      <w:iCs/>
      <w:szCs w:val="20"/>
    </w:rPr>
  </w:style>
  <w:style w:type="character" w:customStyle="1" w:styleId="A1">
    <w:name w:val="A1"/>
    <w:uiPriority w:val="99"/>
    <w:rsid w:val="00356A86"/>
    <w:rPr>
      <w:rFonts w:cs="Futura Std Light"/>
      <w:color w:val="211D1E"/>
      <w:sz w:val="20"/>
      <w:szCs w:val="20"/>
    </w:rPr>
  </w:style>
  <w:style w:type="paragraph" w:customStyle="1" w:styleId="TexteCenturyGothic">
    <w:name w:val="Texte Century Gothic"/>
    <w:basedOn w:val="Normal"/>
    <w:qFormat/>
    <w:rsid w:val="006C3BDC"/>
    <w:pPr>
      <w:spacing w:after="120"/>
      <w:ind w:left="2126" w:hanging="2126"/>
    </w:pPr>
  </w:style>
  <w:style w:type="paragraph" w:customStyle="1" w:styleId="onePoint-listepuce">
    <w:name w:val="onePoint - liste à puce"/>
    <w:basedOn w:val="Paragraphedeliste"/>
    <w:qFormat/>
    <w:rsid w:val="00117267"/>
    <w:pPr>
      <w:numPr>
        <w:numId w:val="3"/>
      </w:numPr>
    </w:pPr>
    <w:rPr>
      <w:noProof/>
      <w:lang w:val="fr-FR"/>
    </w:rPr>
  </w:style>
  <w:style w:type="paragraph" w:customStyle="1" w:styleId="Default">
    <w:name w:val="Default"/>
    <w:rsid w:val="00336C53"/>
    <w:rPr>
      <w:rFonts w:ascii="Helvetica Neue" w:eastAsia="Arial Unicode MS" w:hAnsi="Helvetica Neue" w:cs="Arial Unicode MS"/>
      <w:color w:val="000000"/>
      <w:sz w:val="22"/>
      <w:szCs w:val="22"/>
    </w:rPr>
  </w:style>
  <w:style w:type="numbering" w:customStyle="1" w:styleId="ImportedStyle2">
    <w:name w:val="Imported Style 2"/>
    <w:rsid w:val="00336C53"/>
    <w:pPr>
      <w:numPr>
        <w:numId w:val="6"/>
      </w:numPr>
    </w:pPr>
  </w:style>
  <w:style w:type="paragraph" w:customStyle="1" w:styleId="CV-comptences3">
    <w:name w:val="CV-compétences 3"/>
    <w:rsid w:val="008F701C"/>
    <w:pPr>
      <w:tabs>
        <w:tab w:val="left" w:pos="1134"/>
      </w:tabs>
      <w:suppressAutoHyphens/>
      <w:spacing w:before="60" w:after="60" w:line="240" w:lineRule="exact"/>
    </w:pPr>
    <w:rPr>
      <w:rFonts w:ascii="Arial" w:hAnsi="Arial"/>
      <w:kern w:val="1"/>
      <w:szCs w:val="24"/>
    </w:rPr>
  </w:style>
  <w:style w:type="paragraph" w:customStyle="1" w:styleId="Descriptif">
    <w:name w:val="Descriptif"/>
    <w:basedOn w:val="Normal"/>
    <w:rsid w:val="008F701C"/>
    <w:pPr>
      <w:suppressAutoHyphens/>
      <w:spacing w:after="120"/>
      <w:ind w:right="11"/>
      <w:jc w:val="both"/>
    </w:pPr>
    <w:rPr>
      <w:rFonts w:ascii="Arial" w:hAnsi="Arial" w:cs="Palatino"/>
      <w:color w:val="auto"/>
      <w:kern w:val="1"/>
      <w:szCs w:val="24"/>
      <w:lang w:val="fr-FR" w:eastAsia="zh-CN"/>
    </w:rPr>
  </w:style>
  <w:style w:type="character" w:styleId="Marquedecommentaire">
    <w:name w:val="annotation reference"/>
    <w:basedOn w:val="Policepardfaut"/>
    <w:semiHidden/>
    <w:unhideWhenUsed/>
    <w:rsid w:val="00096641"/>
    <w:rPr>
      <w:sz w:val="16"/>
      <w:szCs w:val="16"/>
    </w:rPr>
  </w:style>
  <w:style w:type="paragraph" w:styleId="Commentaire">
    <w:name w:val="annotation text"/>
    <w:basedOn w:val="Normal"/>
    <w:link w:val="CommentaireCar"/>
    <w:semiHidden/>
    <w:unhideWhenUsed/>
    <w:rsid w:val="00096641"/>
    <w:rPr>
      <w:szCs w:val="20"/>
    </w:rPr>
  </w:style>
  <w:style w:type="character" w:customStyle="1" w:styleId="CommentaireCar">
    <w:name w:val="Commentaire Car"/>
    <w:basedOn w:val="Policepardfaut"/>
    <w:link w:val="Commentaire"/>
    <w:semiHidden/>
    <w:rsid w:val="00096641"/>
    <w:rPr>
      <w:rFonts w:ascii="Century Gothic" w:hAnsi="Century Gothic"/>
      <w:color w:val="000000"/>
      <w:lang w:val="fr-CA" w:eastAsia="en-US"/>
    </w:rPr>
  </w:style>
  <w:style w:type="paragraph" w:styleId="Objetducommentaire">
    <w:name w:val="annotation subject"/>
    <w:basedOn w:val="Commentaire"/>
    <w:next w:val="Commentaire"/>
    <w:link w:val="ObjetducommentaireCar"/>
    <w:semiHidden/>
    <w:unhideWhenUsed/>
    <w:rsid w:val="00096641"/>
    <w:rPr>
      <w:b/>
      <w:bCs/>
    </w:rPr>
  </w:style>
  <w:style w:type="character" w:customStyle="1" w:styleId="ObjetducommentaireCar">
    <w:name w:val="Objet du commentaire Car"/>
    <w:basedOn w:val="CommentaireCar"/>
    <w:link w:val="Objetducommentaire"/>
    <w:semiHidden/>
    <w:rsid w:val="00096641"/>
    <w:rPr>
      <w:rFonts w:ascii="Century Gothic" w:hAnsi="Century Gothic"/>
      <w:b/>
      <w:bCs/>
      <w:color w:val="000000"/>
      <w:lang w:val="fr-CA" w:eastAsia="en-US"/>
    </w:rPr>
  </w:style>
  <w:style w:type="character" w:styleId="Mentionnonrsolue">
    <w:name w:val="Unresolved Mention"/>
    <w:basedOn w:val="Policepardfaut"/>
    <w:uiPriority w:val="99"/>
    <w:semiHidden/>
    <w:unhideWhenUsed/>
    <w:rsid w:val="006B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8261">
      <w:bodyDiv w:val="1"/>
      <w:marLeft w:val="0"/>
      <w:marRight w:val="0"/>
      <w:marTop w:val="0"/>
      <w:marBottom w:val="0"/>
      <w:divBdr>
        <w:top w:val="none" w:sz="0" w:space="0" w:color="auto"/>
        <w:left w:val="none" w:sz="0" w:space="0" w:color="auto"/>
        <w:bottom w:val="none" w:sz="0" w:space="0" w:color="auto"/>
        <w:right w:val="none" w:sz="0" w:space="0" w:color="auto"/>
      </w:divBdr>
    </w:div>
    <w:div w:id="579756079">
      <w:bodyDiv w:val="1"/>
      <w:marLeft w:val="0"/>
      <w:marRight w:val="0"/>
      <w:marTop w:val="0"/>
      <w:marBottom w:val="0"/>
      <w:divBdr>
        <w:top w:val="none" w:sz="0" w:space="0" w:color="auto"/>
        <w:left w:val="none" w:sz="0" w:space="0" w:color="auto"/>
        <w:bottom w:val="none" w:sz="0" w:space="0" w:color="auto"/>
        <w:right w:val="none" w:sz="0" w:space="0" w:color="auto"/>
      </w:divBdr>
    </w:div>
    <w:div w:id="678311532">
      <w:bodyDiv w:val="1"/>
      <w:marLeft w:val="0"/>
      <w:marRight w:val="0"/>
      <w:marTop w:val="0"/>
      <w:marBottom w:val="0"/>
      <w:divBdr>
        <w:top w:val="none" w:sz="0" w:space="0" w:color="auto"/>
        <w:left w:val="none" w:sz="0" w:space="0" w:color="auto"/>
        <w:bottom w:val="none" w:sz="0" w:space="0" w:color="auto"/>
        <w:right w:val="none" w:sz="0" w:space="0" w:color="auto"/>
      </w:divBdr>
    </w:div>
    <w:div w:id="895161933">
      <w:bodyDiv w:val="1"/>
      <w:marLeft w:val="0"/>
      <w:marRight w:val="0"/>
      <w:marTop w:val="0"/>
      <w:marBottom w:val="0"/>
      <w:divBdr>
        <w:top w:val="none" w:sz="0" w:space="0" w:color="auto"/>
        <w:left w:val="none" w:sz="0" w:space="0" w:color="auto"/>
        <w:bottom w:val="none" w:sz="0" w:space="0" w:color="auto"/>
        <w:right w:val="none" w:sz="0" w:space="0" w:color="auto"/>
      </w:divBdr>
    </w:div>
    <w:div w:id="1170752874">
      <w:bodyDiv w:val="1"/>
      <w:marLeft w:val="0"/>
      <w:marRight w:val="0"/>
      <w:marTop w:val="0"/>
      <w:marBottom w:val="0"/>
      <w:divBdr>
        <w:top w:val="none" w:sz="0" w:space="0" w:color="auto"/>
        <w:left w:val="none" w:sz="0" w:space="0" w:color="auto"/>
        <w:bottom w:val="none" w:sz="0" w:space="0" w:color="auto"/>
        <w:right w:val="none" w:sz="0" w:space="0" w:color="auto"/>
      </w:divBdr>
    </w:div>
    <w:div w:id="1247609752">
      <w:bodyDiv w:val="1"/>
      <w:marLeft w:val="0"/>
      <w:marRight w:val="0"/>
      <w:marTop w:val="0"/>
      <w:marBottom w:val="0"/>
      <w:divBdr>
        <w:top w:val="none" w:sz="0" w:space="0" w:color="auto"/>
        <w:left w:val="none" w:sz="0" w:space="0" w:color="auto"/>
        <w:bottom w:val="none" w:sz="0" w:space="0" w:color="auto"/>
        <w:right w:val="none" w:sz="0" w:space="0" w:color="auto"/>
      </w:divBdr>
    </w:div>
    <w:div w:id="18618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n8w.com" TargetMode="External"/><Relationship Id="rId18" Type="http://schemas.openxmlformats.org/officeDocument/2006/relationships/hyperlink" Target="https://linkedin.com/in/sn8w22/"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n8w.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philparis12@gmail.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ilparis12@gmail.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Kounrisu"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github.com/Kounris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edin.com/in/sn8w22/" TargetMode="External"/><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s-ouimet\AppData\Local\Microsoft\Windows\Temporary%20Internet%20Files\Low\Content.IE5\O86ET7RI\mod&#232;le+CV..%5b1%5d.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E1508D5DE6F48ACB39D3930A738C5" ma:contentTypeVersion="17" ma:contentTypeDescription="Crée un document." ma:contentTypeScope="" ma:versionID="a080850d4166b028b15e889f5fcad600">
  <xsd:schema xmlns:xsd="http://www.w3.org/2001/XMLSchema" xmlns:xs="http://www.w3.org/2001/XMLSchema" xmlns:p="http://schemas.microsoft.com/office/2006/metadata/properties" xmlns:ns2="6cba4a4c-8e85-4bd2-9392-47fabf60980a" xmlns:ns3="e5b28b71-7276-45b1-b522-f89514488049" targetNamespace="http://schemas.microsoft.com/office/2006/metadata/properties" ma:root="true" ma:fieldsID="a702620912e2c0875d1c2ccaf4476ab1" ns2:_="" ns3:_="">
    <xsd:import namespace="6cba4a4c-8e85-4bd2-9392-47fabf60980a"/>
    <xsd:import namespace="e5b28b71-7276-45b1-b522-f895144880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a4a4c-8e85-4bd2-9392-47fabf6098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8228f249-d97a-4069-ac5a-e9aeb0eb6c50"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b28b71-7276-45b1-b522-f8951448804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5bb4948a-7fa9-4a08-ac15-203d0f4808fd}" ma:internalName="TaxCatchAll" ma:showField="CatchAllData" ma:web="e5b28b71-7276-45b1-b522-f895144880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a4a4c-8e85-4bd2-9392-47fabf60980a">
      <Terms xmlns="http://schemas.microsoft.com/office/infopath/2007/PartnerControls"/>
    </lcf76f155ced4ddcb4097134ff3c332f>
    <TaxCatchAll xmlns="e5b28b71-7276-45b1-b522-f8951448804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554B46-139A-4F5B-9D32-1604DE4CB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a4a4c-8e85-4bd2-9392-47fabf60980a"/>
    <ds:schemaRef ds:uri="e5b28b71-7276-45b1-b522-f89514488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212F12-B1EF-4682-B1D3-C35A831242E1}">
  <ds:schemaRefs>
    <ds:schemaRef ds:uri="http://schemas.openxmlformats.org/officeDocument/2006/bibliography"/>
  </ds:schemaRefs>
</ds:datastoreItem>
</file>

<file path=customXml/itemProps3.xml><?xml version="1.0" encoding="utf-8"?>
<ds:datastoreItem xmlns:ds="http://schemas.openxmlformats.org/officeDocument/2006/customXml" ds:itemID="{81781238-04E1-4875-BC34-48409ACF47F8}">
  <ds:schemaRefs>
    <ds:schemaRef ds:uri="http://schemas.microsoft.com/office/2006/metadata/properties"/>
    <ds:schemaRef ds:uri="http://schemas.microsoft.com/office/infopath/2007/PartnerControls"/>
    <ds:schemaRef ds:uri="6cba4a4c-8e85-4bd2-9392-47fabf60980a"/>
    <ds:schemaRef ds:uri="e5b28b71-7276-45b1-b522-f89514488049"/>
  </ds:schemaRefs>
</ds:datastoreItem>
</file>

<file path=customXml/itemProps4.xml><?xml version="1.0" encoding="utf-8"?>
<ds:datastoreItem xmlns:ds="http://schemas.openxmlformats.org/officeDocument/2006/customXml" ds:itemID="{26CD519B-6DE3-4E99-8E1E-CC004CFC36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modèle+CV..[1].dotx</Template>
  <TotalTime>65</TotalTime>
  <Pages>4</Pages>
  <Words>1420</Words>
  <Characters>7815</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CV</vt:lpstr>
    </vt:vector>
  </TitlesOfParts>
  <Company>onePoint technology</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barnes-ouimet</dc:creator>
  <cp:lastModifiedBy>PARMENTIER Philippe (DGSI DISCO)</cp:lastModifiedBy>
  <cp:revision>63</cp:revision>
  <cp:lastPrinted>2026-08-05T14:43:00Z</cp:lastPrinted>
  <dcterms:created xsi:type="dcterms:W3CDTF">2026-09-02T08:50:00Z</dcterms:created>
  <dcterms:modified xsi:type="dcterms:W3CDTF">2026-09-02T12:31:00Z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0x0101004CCE1508D5DE6F48ACB39D3930A738C5</vt:lpwstr>
  </property>
  <property fmtid="{D5CDD505-2E9C-101B-9397-08002B2CF9AE}" pid="3" name="ClassificationContentMarkingHeaderShapeIds">
    <vt:lpwstr>7a267a5c,4e38bcd2,111f4d88</vt:lpwstr>
  </property>
  <property fmtid="{D5CDD505-2E9C-101B-9397-08002B2CF9AE}" pid="4" name="ClassificationContentMarkingHeaderFontProps">
    <vt:lpwstr>#000000,10,Aptos</vt:lpwstr>
  </property>
  <property fmtid="{D5CDD505-2E9C-101B-9397-08002B2CF9AE}" pid="5" name="ClassificationContentMarkingHeaderText">
    <vt:lpwstr>BDF-PUBLIC</vt:lpwstr>
  </property>
  <property fmtid="{D5CDD505-2E9C-101B-9397-08002B2CF9AE}" pid="6" name="MSIP_Label_2bcfef43-cbb0-460a-b485-a24cc1f46ffe_Enabled">
    <vt:lpwstr>true</vt:lpwstr>
  </property>
  <property fmtid="{D5CDD505-2E9C-101B-9397-08002B2CF9AE}" pid="7" name="MSIP_Label_2bcfef43-cbb0-460a-b485-a24cc1f46ffe_SetDate">
    <vt:lpwstr>2026-08-05T13:58:34Z</vt:lpwstr>
  </property>
  <property fmtid="{D5CDD505-2E9C-101B-9397-08002B2CF9AE}" pid="8" name="MSIP_Label_2bcfef43-cbb0-460a-b485-a24cc1f46ffe_Method">
    <vt:lpwstr>Privileged</vt:lpwstr>
  </property>
  <property fmtid="{D5CDD505-2E9C-101B-9397-08002B2CF9AE}" pid="9" name="MSIP_Label_2bcfef43-cbb0-460a-b485-a24cc1f46ffe_Name">
    <vt:lpwstr>BDF-Public</vt:lpwstr>
  </property>
  <property fmtid="{D5CDD505-2E9C-101B-9397-08002B2CF9AE}" pid="10" name="MSIP_Label_2bcfef43-cbb0-460a-b485-a24cc1f46ffe_SiteId">
    <vt:lpwstr>e6599448-62a0-418e-8930-d00d8d5682c2</vt:lpwstr>
  </property>
  <property fmtid="{D5CDD505-2E9C-101B-9397-08002B2CF9AE}" pid="11" name="MSIP_Label_2bcfef43-cbb0-460a-b485-a24cc1f46ffe_ActionId">
    <vt:lpwstr>663ace3c-f1c3-48f3-9aa7-b0fbfb16ed80</vt:lpwstr>
  </property>
  <property fmtid="{D5CDD505-2E9C-101B-9397-08002B2CF9AE}" pid="12" name="MSIP_Label_2bcfef43-cbb0-460a-b485-a24cc1f46ffe_ContentBits">
    <vt:lpwstr>1</vt:lpwstr>
  </property>
  <property fmtid="{D5CDD505-2E9C-101B-9397-08002B2CF9AE}" pid="13" name="MSIP_Label_2bcfef43-cbb0-460a-b485-a24cc1f46ffe_Tag">
    <vt:lpwstr>10, 0, 1, 1</vt:lpwstr>
  </property>
</Properties>
</file>