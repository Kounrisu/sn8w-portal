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DA51" w14:textId="32CAB857" w:rsidR="00B328FB" w:rsidRDefault="009C52DA" w:rsidP="0099660F">
      <w:pPr>
        <w:pStyle w:val="onePoint-CVTitr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60EC231" wp14:editId="2F62AE90">
                <wp:simplePos x="0" y="0"/>
                <wp:positionH relativeFrom="column">
                  <wp:posOffset>-178435</wp:posOffset>
                </wp:positionH>
                <wp:positionV relativeFrom="page">
                  <wp:posOffset>180975</wp:posOffset>
                </wp:positionV>
                <wp:extent cx="3009900" cy="114300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D6090" w14:textId="489C70CC" w:rsidR="009C52DA" w:rsidRPr="009C52DA" w:rsidRDefault="00E66853" w:rsidP="009C52DA">
                            <w:pPr>
                              <w:pStyle w:val="Corpsdetexte"/>
                              <w:spacing w:before="130"/>
                              <w:rPr>
                                <w:spacing w:val="6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9C52DA">
                              <w:rPr>
                                <w:spacing w:val="12"/>
                                <w:sz w:val="36"/>
                                <w:szCs w:val="36"/>
                                <w:lang w:val="fr-FR"/>
                              </w:rPr>
                              <w:t xml:space="preserve">Philippe </w:t>
                            </w:r>
                            <w:r w:rsidRPr="009C52DA">
                              <w:rPr>
                                <w:spacing w:val="45"/>
                                <w:sz w:val="36"/>
                                <w:szCs w:val="36"/>
                                <w:lang w:val="fr-FR"/>
                              </w:rPr>
                              <w:t>PARMENTIER</w:t>
                            </w:r>
                          </w:p>
                          <w:p w14:paraId="2E149274" w14:textId="16F2F2E8" w:rsidR="009C52DA" w:rsidRPr="009C52DA" w:rsidRDefault="009C52DA" w:rsidP="009C52DA">
                            <w:pPr>
                              <w:pStyle w:val="Corpsdetexte"/>
                              <w:spacing w:before="130"/>
                              <w:rPr>
                                <w:lang w:val="fr-FR"/>
                              </w:rPr>
                            </w:pPr>
                            <w:r w:rsidRPr="009C52DA">
                              <w:rPr>
                                <w:spacing w:val="6"/>
                                <w:lang w:val="fr-FR"/>
                              </w:rPr>
                              <w:t>+33</w:t>
                            </w:r>
                            <w:r w:rsidRPr="009C52DA">
                              <w:rPr>
                                <w:spacing w:val="27"/>
                                <w:lang w:val="fr-FR"/>
                              </w:rPr>
                              <w:t xml:space="preserve"> </w:t>
                            </w:r>
                            <w:r w:rsidRPr="009C52DA">
                              <w:rPr>
                                <w:spacing w:val="11"/>
                                <w:lang w:val="fr-FR"/>
                              </w:rPr>
                              <w:t>651199207</w:t>
                            </w:r>
                          </w:p>
                          <w:p w14:paraId="6A19273D" w14:textId="63C8EC0D" w:rsidR="009C52DA" w:rsidRPr="009C52DA" w:rsidRDefault="009C52DA" w:rsidP="009C52DA">
                            <w:pPr>
                              <w:pStyle w:val="Corpsdetexte"/>
                              <w:spacing w:line="252" w:lineRule="exact"/>
                              <w:rPr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hyperlink r:id="rId11">
                              <w:r w:rsidRPr="009C52DA">
                                <w:rPr>
                                  <w:b/>
                                  <w:color w:val="00AEEF"/>
                                  <w:spacing w:val="9"/>
                                  <w:sz w:val="24"/>
                                  <w:szCs w:val="24"/>
                                  <w:lang w:val="fr-FR"/>
                                </w:rPr>
                                <w:t>philparis12@gmail.com</w:t>
                              </w:r>
                            </w:hyperlink>
                          </w:p>
                          <w:p w14:paraId="62034FA9" w14:textId="5F6B6117" w:rsidR="009C52DA" w:rsidRPr="009C52DA" w:rsidRDefault="009C52DA" w:rsidP="009C52DA">
                            <w:pPr>
                              <w:pStyle w:val="Corpsdetexte"/>
                              <w:spacing w:before="27"/>
                              <w:rPr>
                                <w:lang w:val="fr-FR"/>
                              </w:rPr>
                            </w:pPr>
                            <w:r w:rsidRPr="009C52DA">
                              <w:rPr>
                                <w:noProof/>
                                <w:position w:val="-4"/>
                                <w:lang w:val="fr-FR" w:eastAsia="fr-FR"/>
                              </w:rPr>
                              <w:drawing>
                                <wp:inline distT="0" distB="0" distL="0" distR="0" wp14:anchorId="37A25810" wp14:editId="6699E219">
                                  <wp:extent cx="152400" cy="142875"/>
                                  <wp:effectExtent l="0" t="0" r="0" b="952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6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C52DA">
                              <w:rPr>
                                <w:lang w:val="fr-FR"/>
                              </w:rPr>
                              <w:t xml:space="preserve"> </w:t>
                            </w:r>
                            <w:r w:rsidR="00E66853" w:rsidRPr="00E66853">
                              <w:rPr>
                                <w:lang w:val="fr-FR"/>
                              </w:rPr>
                              <w:t>19 rue de seine</w:t>
                            </w:r>
                            <w:r w:rsidRPr="00E66853">
                              <w:rPr>
                                <w:lang w:val="fr-FR"/>
                              </w:rPr>
                              <w:t xml:space="preserve">, </w:t>
                            </w:r>
                            <w:r w:rsidR="00E66853" w:rsidRPr="00E66853">
                              <w:rPr>
                                <w:lang w:val="fr-FR"/>
                              </w:rPr>
                              <w:t>92100</w:t>
                            </w:r>
                            <w:r w:rsidRPr="00E66853">
                              <w:rPr>
                                <w:lang w:val="fr-FR"/>
                              </w:rPr>
                              <w:t xml:space="preserve"> </w:t>
                            </w:r>
                            <w:r w:rsidR="00E66853" w:rsidRPr="00E66853">
                              <w:rPr>
                                <w:lang w:val="fr-FR"/>
                              </w:rPr>
                              <w:t>Boulogne-Billancourt</w:t>
                            </w:r>
                          </w:p>
                          <w:p w14:paraId="05E4BA46" w14:textId="32629794" w:rsidR="009C52DA" w:rsidRPr="009C52DA" w:rsidRDefault="009C52DA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EC2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4.05pt;margin-top:14.25pt;width:237pt;height:90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">
                <v:textbox>
                  <w:txbxContent>
                    <w:p w14:paraId="015D6090" w14:textId="489C70CC" w:rsidR="009C52DA" w:rsidRPr="009C52DA" w:rsidRDefault="00E66853" w:rsidP="009C52DA">
                      <w:pPr>
                        <w:pStyle w:val="Corpsdetexte"/>
                        <w:spacing w:before="130"/>
                        <w:rPr>
                          <w:spacing w:val="6"/>
                          <w:sz w:val="36"/>
                          <w:szCs w:val="36"/>
                          <w:lang w:val="fr-FR"/>
                        </w:rPr>
                      </w:pPr>
                      <w:r w:rsidRPr="009C52DA">
                        <w:rPr>
                          <w:spacing w:val="12"/>
                          <w:sz w:val="36"/>
                          <w:szCs w:val="36"/>
                          <w:lang w:val="fr-FR"/>
                        </w:rPr>
                        <w:t xml:space="preserve">Philippe </w:t>
                      </w:r>
                      <w:r w:rsidRPr="009C52DA">
                        <w:rPr>
                          <w:spacing w:val="45"/>
                          <w:sz w:val="36"/>
                          <w:szCs w:val="36"/>
                          <w:lang w:val="fr-FR"/>
                        </w:rPr>
                        <w:t>PARMENTIER</w:t>
                      </w:r>
                    </w:p>
                    <w:p w14:paraId="2E149274" w14:textId="16F2F2E8" w:rsidR="009C52DA" w:rsidRPr="009C52DA" w:rsidRDefault="009C52DA" w:rsidP="009C52DA">
                      <w:pPr>
                        <w:pStyle w:val="Corpsdetexte"/>
                        <w:spacing w:before="130"/>
                        <w:rPr>
                          <w:lang w:val="fr-FR"/>
                        </w:rPr>
                      </w:pPr>
                      <w:r w:rsidRPr="009C52DA">
                        <w:rPr>
                          <w:spacing w:val="6"/>
                          <w:lang w:val="fr-FR"/>
                        </w:rPr>
                        <w:t>+33</w:t>
                      </w:r>
                      <w:r w:rsidRPr="009C52DA">
                        <w:rPr>
                          <w:spacing w:val="27"/>
                          <w:lang w:val="fr-FR"/>
                        </w:rPr>
                        <w:t xml:space="preserve"> </w:t>
                      </w:r>
                      <w:r w:rsidRPr="009C52DA">
                        <w:rPr>
                          <w:spacing w:val="11"/>
                          <w:lang w:val="fr-FR"/>
                        </w:rPr>
                        <w:t>651199207</w:t>
                      </w:r>
                    </w:p>
                    <w:p w14:paraId="6A19273D" w14:textId="63C8EC0D" w:rsidR="009C52DA" w:rsidRPr="009C52DA" w:rsidRDefault="009C52DA" w:rsidP="009C52DA">
                      <w:pPr>
                        <w:pStyle w:val="Corpsdetexte"/>
                        <w:spacing w:line="252" w:lineRule="exact"/>
                        <w:rPr>
                          <w:b/>
                          <w:sz w:val="24"/>
                          <w:szCs w:val="24"/>
                          <w:lang w:val="fr-FR"/>
                        </w:rPr>
                      </w:pPr>
                      <w:hyperlink r:id="rId13">
                        <w:r w:rsidRPr="009C52DA">
                          <w:rPr>
                            <w:b/>
                            <w:color w:val="00AEEF"/>
                            <w:spacing w:val="9"/>
                            <w:sz w:val="24"/>
                            <w:szCs w:val="24"/>
                            <w:lang w:val="fr-FR"/>
                          </w:rPr>
                          <w:t>philparis12@gmail.com</w:t>
                        </w:r>
                      </w:hyperlink>
                    </w:p>
                    <w:p w14:paraId="62034FA9" w14:textId="5F6B6117" w:rsidR="009C52DA" w:rsidRPr="009C52DA" w:rsidRDefault="009C52DA" w:rsidP="009C52DA">
                      <w:pPr>
                        <w:pStyle w:val="Corpsdetexte"/>
                        <w:spacing w:before="27"/>
                        <w:rPr>
                          <w:lang w:val="fr-FR"/>
                        </w:rPr>
                      </w:pPr>
                      <w:r w:rsidRPr="009C52DA">
                        <w:rPr>
                          <w:noProof/>
                          <w:position w:val="-4"/>
                          <w:lang w:val="fr-FR" w:eastAsia="fr-FR"/>
                        </w:rPr>
                        <w:drawing>
                          <wp:inline distT="0" distB="0" distL="0" distR="0" wp14:anchorId="37A25810" wp14:editId="6699E219">
                            <wp:extent cx="152400" cy="142875"/>
                            <wp:effectExtent l="0" t="0" r="0" b="9525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6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42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C52DA">
                        <w:rPr>
                          <w:lang w:val="fr-FR"/>
                        </w:rPr>
                        <w:t xml:space="preserve"> </w:t>
                      </w:r>
                      <w:r w:rsidR="00E66853" w:rsidRPr="00E66853">
                        <w:rPr>
                          <w:lang w:val="fr-FR"/>
                        </w:rPr>
                        <w:t>19 rue de seine</w:t>
                      </w:r>
                      <w:r w:rsidRPr="00E66853">
                        <w:rPr>
                          <w:lang w:val="fr-FR"/>
                        </w:rPr>
                        <w:t xml:space="preserve">, </w:t>
                      </w:r>
                      <w:r w:rsidR="00E66853" w:rsidRPr="00E66853">
                        <w:rPr>
                          <w:lang w:val="fr-FR"/>
                        </w:rPr>
                        <w:t>92100</w:t>
                      </w:r>
                      <w:r w:rsidRPr="00E66853">
                        <w:rPr>
                          <w:lang w:val="fr-FR"/>
                        </w:rPr>
                        <w:t xml:space="preserve"> </w:t>
                      </w:r>
                      <w:r w:rsidR="00E66853" w:rsidRPr="00E66853">
                        <w:rPr>
                          <w:lang w:val="fr-FR"/>
                        </w:rPr>
                        <w:t>Boulogne-Billancourt</w:t>
                      </w:r>
                    </w:p>
                    <w:p w14:paraId="05E4BA46" w14:textId="32629794" w:rsidR="009C52DA" w:rsidRPr="009C52DA" w:rsidRDefault="009C52DA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1053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5CC2A5" wp14:editId="0BBAA816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6510" r="17780" b="12065"/>
                <wp:wrapNone/>
                <wp:docPr id="1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A320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402.7pt;margin-top:12.5pt;width:105.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" strokecolor="#b7b7b2" strokeweight="1.5pt"/>
            </w:pict>
          </mc:Fallback>
        </mc:AlternateContent>
      </w:r>
      <w:r w:rsidR="00D64823">
        <w:t>En résumé</w:t>
      </w:r>
    </w:p>
    <w:p w14:paraId="41ACCC1D" w14:textId="3877A72B" w:rsidR="002A4F59" w:rsidRPr="002A4F59" w:rsidRDefault="002A4F59" w:rsidP="00907FE9">
      <w:pPr>
        <w:pStyle w:val="onePoint-listepuce"/>
        <w:numPr>
          <w:ilvl w:val="0"/>
          <w:numId w:val="0"/>
        </w:numPr>
        <w:rPr>
          <w:lang w:val="fr-CA"/>
        </w:rPr>
      </w:pPr>
      <w:r w:rsidRPr="002A4F59">
        <w:rPr>
          <w:lang w:val="fr-CA"/>
        </w:rPr>
        <w:t>Développeur Front-End Angular confirmé avec plus de 10 ans d'expérience à la Banque de France, spécialisé dans le développement et l'évolution d'applications Angular, les migrations de versions (Angular 4 à 21), la conception de composants réutilisables, l'accessibilité numérique (RGAA) et l'accompagnement technique des équipes projets.</w:t>
      </w:r>
    </w:p>
    <w:p w14:paraId="1D1F545F" w14:textId="77777777" w:rsidR="002A4F59" w:rsidRPr="002A4F59" w:rsidRDefault="002A4F59" w:rsidP="00907FE9">
      <w:pPr>
        <w:pStyle w:val="onePoint-listepuce"/>
        <w:numPr>
          <w:ilvl w:val="0"/>
          <w:numId w:val="0"/>
        </w:numPr>
        <w:rPr>
          <w:lang w:val="fr-CA"/>
        </w:rPr>
      </w:pPr>
      <w:r w:rsidRPr="002A4F59">
        <w:rPr>
          <w:lang w:val="fr-CA"/>
        </w:rPr>
        <w:t>Habitué à intervenir dans des environnements exigeants, je contribue à l'évolution d'applications critiques, au support technique, aux migrations Angular, à l'intégration continue (Jenkins), aux pipelines CI/CD et à l'amélioration continue de la qualité logicielle.</w:t>
      </w:r>
    </w:p>
    <w:p w14:paraId="1FE70D81" w14:textId="77777777" w:rsidR="002A4F59" w:rsidRPr="002A4F59" w:rsidRDefault="002A4F59" w:rsidP="00907FE9">
      <w:pPr>
        <w:pStyle w:val="onePoint-listepuce"/>
        <w:numPr>
          <w:ilvl w:val="0"/>
          <w:numId w:val="0"/>
        </w:numPr>
        <w:rPr>
          <w:lang w:val="fr-CA"/>
        </w:rPr>
      </w:pPr>
      <w:r w:rsidRPr="002A4F59">
        <w:rPr>
          <w:lang w:val="fr-CA"/>
        </w:rPr>
        <w:t>Expérience de l'analyse technique des maquettes, du chiffrage des développements Angular en fonction de leur complexité et de l'accompagnement des équipes projets dans la mise en œuvre des solutions.</w:t>
      </w:r>
    </w:p>
    <w:p w14:paraId="405BEB50" w14:textId="0DAF3899" w:rsidR="00336C53" w:rsidRPr="002A4F59" w:rsidRDefault="002A4F59" w:rsidP="00907FE9">
      <w:pPr>
        <w:pStyle w:val="onePoint-listepuce"/>
        <w:numPr>
          <w:ilvl w:val="0"/>
          <w:numId w:val="0"/>
        </w:numPr>
        <w:rPr>
          <w:lang w:val="fr-CA"/>
        </w:rPr>
      </w:pPr>
      <w:r w:rsidRPr="002A4F59">
        <w:rPr>
          <w:lang w:val="fr-CA"/>
        </w:rPr>
        <w:t>Actuellement en montée en compétences sur Java, SQL et PostgreSQL afin d'élargir mes compétences en conception applicative et technologies Back-End.</w:t>
      </w:r>
    </w:p>
    <w:p w14:paraId="66F3451B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D3BC456" w14:textId="4C074803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11782" wp14:editId="647A89D9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0795" r="17780" b="17780"/>
                <wp:wrapNone/>
                <wp:docPr id="1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ACEC8" id="AutoShape 59" o:spid="_x0000_s1026" type="#_x0000_t32" style="position:absolute;margin-left:402.7pt;margin-top:12.5pt;width:105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" strokecolor="#b7b7b2" strokeweight="1.5pt"/>
            </w:pict>
          </mc:Fallback>
        </mc:AlternateContent>
      </w:r>
      <w:r w:rsidR="00D64823">
        <w:t>Synthèse des compétences techniques</w:t>
      </w:r>
    </w:p>
    <w:p w14:paraId="4D32CD9F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Langages</w:t>
      </w:r>
    </w:p>
    <w:p w14:paraId="31071BBD" w14:textId="5A5E7F58" w:rsidR="00336C53" w:rsidRPr="00A0400C" w:rsidRDefault="00A0400C" w:rsidP="00A0400C">
      <w:pPr>
        <w:pStyle w:val="onePoint-listepuce"/>
        <w:numPr>
          <w:ilvl w:val="0"/>
          <w:numId w:val="0"/>
        </w:numPr>
        <w:rPr>
          <w:lang w:val="en-US"/>
        </w:rPr>
      </w:pPr>
      <w:r w:rsidRPr="004200F1">
        <w:rPr>
          <w:lang w:val="en-US"/>
        </w:rPr>
        <w:t>HTML5, CSS3, SCSS, JavaScript, TypeScript, SQL, Java (notions), Node.js, PHP</w:t>
      </w:r>
      <w:r w:rsidR="00096641" w:rsidRPr="00A0400C">
        <w:t>.</w:t>
      </w:r>
    </w:p>
    <w:p w14:paraId="74F593A4" w14:textId="77777777" w:rsidR="00336C53" w:rsidRDefault="00336C53" w:rsidP="0018091F">
      <w:pPr>
        <w:pStyle w:val="onePoint-SousTitre"/>
        <w:rPr>
          <w:b w:val="0"/>
          <w:bCs w:val="0"/>
          <w:lang w:val="en-US"/>
        </w:rPr>
      </w:pPr>
      <w:r w:rsidRPr="0018091F">
        <w:t>Frameworks</w:t>
      </w:r>
      <w:r w:rsidRPr="008C284B">
        <w:rPr>
          <w:lang w:val="en-US"/>
        </w:rPr>
        <w:t xml:space="preserve"> </w:t>
      </w:r>
    </w:p>
    <w:p w14:paraId="0C2DDF36" w14:textId="40E68133" w:rsidR="00336C53" w:rsidRDefault="00336C53" w:rsidP="00EF25AF">
      <w:pPr>
        <w:rPr>
          <w:lang w:val="en-US"/>
        </w:rPr>
      </w:pPr>
      <w:r w:rsidRPr="00EF25AF">
        <w:rPr>
          <w:lang w:val="en-US"/>
        </w:rPr>
        <w:t>Angular</w:t>
      </w:r>
      <w:r w:rsidR="0010674D" w:rsidRPr="00EF25AF">
        <w:rPr>
          <w:lang w:val="en-US"/>
        </w:rPr>
        <w:t xml:space="preserve"> </w:t>
      </w:r>
      <w:r w:rsidR="0010674D" w:rsidRPr="00EF25AF">
        <w:rPr>
          <w:lang w:val="en-US"/>
        </w:rPr>
        <w:t>(4 à 21),</w:t>
      </w:r>
      <w:r w:rsidRPr="00EF25AF">
        <w:rPr>
          <w:lang w:val="en-US"/>
        </w:rPr>
        <w:t xml:space="preserve"> React</w:t>
      </w:r>
      <w:r w:rsidRPr="00096641">
        <w:rPr>
          <w:lang w:val="en-US"/>
        </w:rPr>
        <w:t xml:space="preserve">, Symfony, </w:t>
      </w:r>
      <w:r w:rsidR="005A2772" w:rsidRPr="00096641">
        <w:rPr>
          <w:lang w:val="en-US"/>
        </w:rPr>
        <w:t>WordPress</w:t>
      </w:r>
    </w:p>
    <w:p w14:paraId="3ACBAB02" w14:textId="77777777" w:rsidR="00F83516" w:rsidRPr="0018091F" w:rsidRDefault="00F83516" w:rsidP="0018091F">
      <w:pPr>
        <w:pStyle w:val="onePoint-SousTitre"/>
      </w:pPr>
      <w:r w:rsidRPr="0018091F">
        <w:t>Accessibilité &amp; UX</w:t>
      </w:r>
    </w:p>
    <w:p w14:paraId="32CE98E0" w14:textId="05C49081" w:rsidR="00F83516" w:rsidRPr="0018091F" w:rsidRDefault="00663F07" w:rsidP="00EF25AF">
      <w:pPr>
        <w:rPr>
          <w:lang w:val="fr-FR"/>
        </w:rPr>
      </w:pPr>
      <w:r w:rsidRPr="0018091F">
        <w:rPr>
          <w:lang w:val="fr-FR"/>
        </w:rPr>
        <w:t>RGAA, sobriété numérique</w:t>
      </w:r>
    </w:p>
    <w:p w14:paraId="56D8CBFE" w14:textId="77777777" w:rsidR="00336C53" w:rsidRPr="00070366" w:rsidRDefault="00336C53" w:rsidP="00336C53">
      <w:pPr>
        <w:pStyle w:val="onePoint-SousTitre"/>
        <w:rPr>
          <w:lang w:val="en-US"/>
        </w:rPr>
      </w:pPr>
      <w:r w:rsidRPr="00070366">
        <w:rPr>
          <w:lang w:val="en-US"/>
        </w:rPr>
        <w:t xml:space="preserve">Logiciels  </w:t>
      </w:r>
      <w:r w:rsidRPr="00070366">
        <w:rPr>
          <w:lang w:val="en-US"/>
        </w:rPr>
        <w:tab/>
      </w:r>
      <w:r w:rsidRPr="00070366">
        <w:rPr>
          <w:lang w:val="en-US"/>
        </w:rPr>
        <w:tab/>
      </w:r>
    </w:p>
    <w:p w14:paraId="5616C403" w14:textId="286B183B" w:rsidR="00336C53" w:rsidRPr="00C152B5" w:rsidRDefault="00805F5A" w:rsidP="00336C53">
      <w:pPr>
        <w:pStyle w:val="Paragraphedeliste"/>
        <w:ind w:left="0"/>
        <w:rPr>
          <w:lang w:val="en-US"/>
        </w:rPr>
      </w:pPr>
      <w:r w:rsidRPr="00C152B5">
        <w:rPr>
          <w:lang w:val="en-US"/>
        </w:rPr>
        <w:t>VISUAL CODE, WEBSTORM</w:t>
      </w:r>
      <w:r w:rsidR="00B32688" w:rsidRPr="00C152B5">
        <w:rPr>
          <w:lang w:val="en-US"/>
        </w:rPr>
        <w:t>, INTEL</w:t>
      </w:r>
      <w:r w:rsidR="00C152B5">
        <w:rPr>
          <w:lang w:val="en-US"/>
        </w:rPr>
        <w:t>L</w:t>
      </w:r>
      <w:r w:rsidR="00B32688" w:rsidRPr="00C152B5">
        <w:rPr>
          <w:lang w:val="en-US"/>
        </w:rPr>
        <w:t>IJ</w:t>
      </w:r>
      <w:r w:rsidRPr="00C152B5">
        <w:rPr>
          <w:lang w:val="en-US"/>
        </w:rPr>
        <w:t>, Sublime Text</w:t>
      </w:r>
    </w:p>
    <w:p w14:paraId="426A80C7" w14:textId="77777777" w:rsidR="00336C53" w:rsidRDefault="00336C53" w:rsidP="00336C53">
      <w:pPr>
        <w:pStyle w:val="onePoint-SousTitre"/>
      </w:pPr>
      <w:r>
        <w:t xml:space="preserve">Méthodologies  </w:t>
      </w:r>
      <w:r>
        <w:tab/>
      </w:r>
      <w:r>
        <w:tab/>
      </w:r>
    </w:p>
    <w:p w14:paraId="0ADB3C65" w14:textId="65F76B79" w:rsidR="00336C53" w:rsidRDefault="00336C53" w:rsidP="00336C53">
      <w:pPr>
        <w:pStyle w:val="Paragraphedeliste"/>
        <w:ind w:left="0"/>
      </w:pPr>
      <w:r>
        <w:t>AGILE</w:t>
      </w:r>
      <w:r w:rsidR="008F701C">
        <w:t>, DevOps</w:t>
      </w:r>
    </w:p>
    <w:p w14:paraId="17A8A9F6" w14:textId="77777777" w:rsidR="00336C53" w:rsidRDefault="00336C53" w:rsidP="00336C53">
      <w:pPr>
        <w:pStyle w:val="onePoint-SousTitre"/>
      </w:pPr>
      <w:r>
        <w:t xml:space="preserve">Outils de modélisation  </w:t>
      </w:r>
      <w:r>
        <w:tab/>
      </w:r>
      <w:r>
        <w:tab/>
      </w:r>
    </w:p>
    <w:p w14:paraId="3C8D0FD8" w14:textId="2F4EB412" w:rsidR="00336C53" w:rsidRPr="008C284B" w:rsidRDefault="00336C53" w:rsidP="00336C53">
      <w:pPr>
        <w:pStyle w:val="Paragraphedeliste"/>
        <w:ind w:left="0"/>
        <w:rPr>
          <w:lang w:val="en-US"/>
        </w:rPr>
      </w:pPr>
      <w:r w:rsidRPr="008C284B">
        <w:rPr>
          <w:lang w:val="en-US"/>
        </w:rPr>
        <w:t>Photoshop, Illustrator, Sketch, Invision</w:t>
      </w:r>
      <w:r w:rsidR="004B549F" w:rsidRPr="008C284B">
        <w:rPr>
          <w:lang w:val="en-US"/>
        </w:rPr>
        <w:t>, Figma</w:t>
      </w:r>
    </w:p>
    <w:p w14:paraId="77C4DB7A" w14:textId="10B8FB15" w:rsidR="00805F5A" w:rsidRPr="008C284B" w:rsidRDefault="00805F5A" w:rsidP="00805F5A">
      <w:pPr>
        <w:pStyle w:val="onePoint-SousTitre"/>
        <w:rPr>
          <w:lang w:val="en-US"/>
        </w:rPr>
      </w:pPr>
      <w:r w:rsidRPr="008C284B">
        <w:rPr>
          <w:lang w:val="en-US"/>
        </w:rPr>
        <w:t>Outils</w:t>
      </w:r>
      <w:r w:rsidRPr="008C284B">
        <w:rPr>
          <w:lang w:val="en-US"/>
        </w:rPr>
        <w:tab/>
      </w:r>
      <w:r w:rsidRPr="008C284B">
        <w:rPr>
          <w:lang w:val="en-US"/>
        </w:rPr>
        <w:tab/>
      </w:r>
    </w:p>
    <w:p w14:paraId="795EE330" w14:textId="487F4C11" w:rsidR="00805F5A" w:rsidRPr="00336C53" w:rsidRDefault="00805F5A" w:rsidP="00336C53">
      <w:pPr>
        <w:pStyle w:val="Paragraphedeliste"/>
        <w:ind w:left="0"/>
        <w:rPr>
          <w:lang w:val="fr-FR"/>
        </w:rPr>
      </w:pPr>
      <w:r>
        <w:rPr>
          <w:lang w:val="fr-FR"/>
        </w:rPr>
        <w:t xml:space="preserve">Git, </w:t>
      </w:r>
      <w:r w:rsidR="00AA18FD" w:rsidRPr="00AA18FD">
        <w:rPr>
          <w:lang w:val="fr-FR"/>
        </w:rPr>
        <w:t>GitLab, npm, Jenkins, SonarQube, Jira, CI/CD, OpenShift (notions)</w:t>
      </w:r>
      <w:r w:rsidR="00AA18FD">
        <w:rPr>
          <w:lang w:val="fr-FR"/>
        </w:rPr>
        <w:t xml:space="preserve">, </w:t>
      </w:r>
      <w:r>
        <w:rPr>
          <w:lang w:val="fr-FR"/>
        </w:rPr>
        <w:t>extensions accessibilité et sobriété navigateur</w:t>
      </w:r>
      <w:r w:rsidR="0010674D">
        <w:rPr>
          <w:lang w:val="fr-FR"/>
        </w:rPr>
        <w:t xml:space="preserve"> </w:t>
      </w:r>
    </w:p>
    <w:p w14:paraId="0AA5A445" w14:textId="77777777" w:rsidR="00336C53" w:rsidRDefault="00336C53" w:rsidP="00336C53">
      <w:pPr>
        <w:pStyle w:val="onePoint-SousTitre"/>
      </w:pPr>
      <w:r>
        <w:t xml:space="preserve">Base de données  </w:t>
      </w:r>
      <w:r>
        <w:tab/>
      </w:r>
      <w:r>
        <w:tab/>
      </w:r>
    </w:p>
    <w:p w14:paraId="1384B89A" w14:textId="0B6C5266" w:rsidR="00AA4488" w:rsidRPr="00AA4488" w:rsidRDefault="00AA4488" w:rsidP="00336C53">
      <w:pPr>
        <w:pStyle w:val="onePoint-SousTitre"/>
        <w:rPr>
          <w:b w:val="0"/>
          <w:bCs w:val="0"/>
          <w:noProof/>
          <w:color w:val="000000"/>
          <w:lang w:val="en-US"/>
        </w:rPr>
      </w:pPr>
      <w:r w:rsidRPr="00AA4488">
        <w:rPr>
          <w:b w:val="0"/>
          <w:bCs w:val="0"/>
          <w:noProof/>
          <w:color w:val="000000"/>
          <w:lang w:val="en-US"/>
        </w:rPr>
        <w:t>SQL</w:t>
      </w:r>
      <w:r>
        <w:rPr>
          <w:b w:val="0"/>
          <w:bCs w:val="0"/>
          <w:noProof/>
          <w:color w:val="000000"/>
          <w:lang w:val="en-US"/>
        </w:rPr>
        <w:t>,</w:t>
      </w:r>
      <w:r w:rsidRPr="00AA4488">
        <w:rPr>
          <w:b w:val="0"/>
          <w:bCs w:val="0"/>
          <w:noProof/>
          <w:color w:val="000000"/>
          <w:lang w:val="en-US"/>
        </w:rPr>
        <w:t>SQL Server</w:t>
      </w:r>
      <w:r>
        <w:rPr>
          <w:b w:val="0"/>
          <w:bCs w:val="0"/>
          <w:noProof/>
          <w:color w:val="000000"/>
          <w:lang w:val="en-US"/>
        </w:rPr>
        <w:t>,</w:t>
      </w:r>
      <w:r w:rsidRPr="00AA4488">
        <w:rPr>
          <w:b w:val="0"/>
          <w:bCs w:val="0"/>
          <w:noProof/>
          <w:color w:val="000000"/>
          <w:lang w:val="en-US"/>
        </w:rPr>
        <w:t xml:space="preserve"> MongoDB</w:t>
      </w:r>
    </w:p>
    <w:p w14:paraId="5E777F2D" w14:textId="57F600AC" w:rsidR="00336C53" w:rsidRPr="00AA4488" w:rsidRDefault="00336C53" w:rsidP="00336C53">
      <w:pPr>
        <w:pStyle w:val="onePoint-SousTitre"/>
        <w:rPr>
          <w:lang w:val="en-US"/>
        </w:rPr>
      </w:pPr>
      <w:r w:rsidRPr="00AA4488">
        <w:rPr>
          <w:lang w:val="en-US"/>
        </w:rPr>
        <w:t xml:space="preserve">Protocoles  </w:t>
      </w:r>
      <w:r w:rsidRPr="00AA4488">
        <w:rPr>
          <w:lang w:val="en-US"/>
        </w:rPr>
        <w:tab/>
      </w:r>
      <w:r w:rsidRPr="00AA4488">
        <w:rPr>
          <w:lang w:val="en-US"/>
        </w:rPr>
        <w:tab/>
      </w:r>
    </w:p>
    <w:p w14:paraId="2956D916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TCP/IP.</w:t>
      </w:r>
    </w:p>
    <w:p w14:paraId="03D2DE83" w14:textId="77777777" w:rsidR="00336C53" w:rsidRDefault="00336C53" w:rsidP="00336C53">
      <w:pPr>
        <w:pStyle w:val="onePoint-SousTitre"/>
      </w:pPr>
      <w:r>
        <w:t xml:space="preserve">Systèmes d’exploitation  </w:t>
      </w:r>
      <w:r>
        <w:tab/>
      </w:r>
      <w:r>
        <w:tab/>
      </w:r>
    </w:p>
    <w:p w14:paraId="4BAEFFEF" w14:textId="77777777" w:rsidR="00336C53" w:rsidRDefault="00336C53" w:rsidP="00336C53">
      <w:pPr>
        <w:pStyle w:val="Paragraphedeliste"/>
        <w:ind w:left="0"/>
      </w:pPr>
      <w:r>
        <w:t>MAC OS, UNIX, WINDOWS.</w:t>
      </w:r>
    </w:p>
    <w:p w14:paraId="1E2B883C" w14:textId="77777777" w:rsidR="00B328FB" w:rsidRPr="004200F1" w:rsidRDefault="00B328FB" w:rsidP="009012CB">
      <w:pPr>
        <w:pStyle w:val="onePoint-listepuce"/>
        <w:numPr>
          <w:ilvl w:val="0"/>
          <w:numId w:val="0"/>
        </w:numPr>
      </w:pPr>
    </w:p>
    <w:p w14:paraId="156B231F" w14:textId="77777777" w:rsidR="00B328FB" w:rsidRPr="004200F1" w:rsidRDefault="00B328FB" w:rsidP="009012CB">
      <w:pPr>
        <w:pStyle w:val="onePoint-listepuce"/>
        <w:numPr>
          <w:ilvl w:val="0"/>
          <w:numId w:val="0"/>
        </w:numPr>
      </w:pPr>
    </w:p>
    <w:p w14:paraId="4A2F10F0" w14:textId="73CDAF84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1F7FF7" wp14:editId="251A0F67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7145" r="17780" b="11430"/>
                <wp:wrapNone/>
                <wp:docPr id="9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1798D" id="AutoShape 58" o:spid="_x0000_s1026" type="#_x0000_t32" style="position:absolute;margin-left:402.7pt;margin-top:12.5pt;width:105.3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" strokecolor="#b7b7b2" strokeweight="1.5pt"/>
            </w:pict>
          </mc:Fallback>
        </mc:AlternateContent>
      </w:r>
      <w:r w:rsidR="00D64823">
        <w:t>Expériences Professionnelles</w:t>
      </w:r>
    </w:p>
    <w:p w14:paraId="0AA99544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2C6E7F0E" w14:textId="77777777" w:rsidTr="00283381">
        <w:trPr>
          <w:trHeight w:val="475"/>
        </w:trPr>
        <w:tc>
          <w:tcPr>
            <w:tcW w:w="11089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7"/>
              <w:gridCol w:w="6166"/>
            </w:tblGrid>
            <w:tr w:rsidR="00B328FB" w14:paraId="1842A8E8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6D00F85" w14:textId="77777777" w:rsidR="00B328FB" w:rsidRDefault="00337C6D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t>Banque De France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16F0358A" w14:textId="77777777" w:rsidR="00B328FB" w:rsidRDefault="00337C6D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2015 - Aujourd'hui</w:t>
                  </w:r>
                </w:p>
              </w:tc>
            </w:tr>
            <w:tr w:rsidR="00B328FB" w14:paraId="21B2242D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vAlign w:val="center"/>
                </w:tcPr>
                <w:p w14:paraId="5056817B" w14:textId="456D1E8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frontend</w:t>
                  </w:r>
                </w:p>
              </w:tc>
            </w:tr>
          </w:tbl>
          <w:p w14:paraId="4A2299AE" w14:textId="77777777" w:rsidR="00B328FB" w:rsidRDefault="00B328FB" w:rsidP="00283381"/>
        </w:tc>
      </w:tr>
    </w:tbl>
    <w:p w14:paraId="260D0392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C4EB674" w14:textId="727DF920" w:rsidR="00B328FB" w:rsidRDefault="00336C53" w:rsidP="005B6595">
      <w:pPr>
        <w:pStyle w:val="onePoint-listepuce"/>
        <w:numPr>
          <w:ilvl w:val="0"/>
          <w:numId w:val="0"/>
        </w:numPr>
      </w:pPr>
      <w:r>
        <w:t>Cellule Expertise Applicative de la Direction PROjet.</w:t>
      </w:r>
    </w:p>
    <w:p w14:paraId="52BA65BE" w14:textId="77777777" w:rsidR="00B328FB" w:rsidRDefault="00B328FB" w:rsidP="005B6595">
      <w:pPr>
        <w:pStyle w:val="onePoint-listepuce"/>
        <w:numPr>
          <w:ilvl w:val="0"/>
          <w:numId w:val="0"/>
        </w:numPr>
      </w:pPr>
    </w:p>
    <w:p w14:paraId="75AF1A0E" w14:textId="77777777" w:rsidR="008F701C" w:rsidRDefault="005E24AC" w:rsidP="008F701C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Travaux réalisés</w:t>
      </w:r>
      <w:r w:rsidR="008F701C">
        <w:rPr>
          <w:b/>
        </w:rPr>
        <w:t> :</w:t>
      </w:r>
    </w:p>
    <w:p w14:paraId="31171D01" w14:textId="6313929B" w:rsidR="008F701C" w:rsidRPr="008F701C" w:rsidRDefault="008F701C" w:rsidP="008F701C">
      <w:pPr>
        <w:pStyle w:val="onePoint-listepuce"/>
        <w:numPr>
          <w:ilvl w:val="0"/>
          <w:numId w:val="0"/>
        </w:numPr>
        <w:rPr>
          <w:rFonts w:ascii="Corbel" w:hAnsi="Corbel" w:cs="Calibri"/>
          <w:b/>
          <w:sz w:val="22"/>
        </w:rPr>
      </w:pPr>
      <w:r>
        <w:rPr>
          <w:rFonts w:ascii="Corbel" w:hAnsi="Corbel" w:cs="Calibri"/>
          <w:b/>
          <w:sz w:val="22"/>
        </w:rPr>
        <w:t>- I</w:t>
      </w:r>
      <w:r w:rsidRPr="00D31A02">
        <w:rPr>
          <w:rFonts w:ascii="Corbel" w:hAnsi="Corbel" w:cs="Calibri"/>
          <w:b/>
          <w:sz w:val="22"/>
        </w:rPr>
        <w:t>nt</w:t>
      </w:r>
      <w:r>
        <w:rPr>
          <w:rFonts w:ascii="Corbel" w:hAnsi="Corbel" w:cs="Calibri"/>
          <w:b/>
          <w:sz w:val="22"/>
        </w:rPr>
        <w:t>é</w:t>
      </w:r>
      <w:r w:rsidRPr="00D31A02">
        <w:rPr>
          <w:rFonts w:ascii="Corbel" w:hAnsi="Corbel" w:cs="Calibri"/>
          <w:b/>
          <w:sz w:val="22"/>
        </w:rPr>
        <w:t xml:space="preserve">gration développement </w:t>
      </w:r>
      <w:r>
        <w:rPr>
          <w:rFonts w:ascii="Corbel" w:hAnsi="Corbel" w:cs="Calibri"/>
          <w:b/>
          <w:sz w:val="22"/>
        </w:rPr>
        <w:t>charte graphique Banque de France (avec montée de version angular 4 à 17 pour la charte actuelle et développement de nouveaux composants</w:t>
      </w:r>
      <w:r w:rsidR="00805F5A">
        <w:rPr>
          <w:rFonts w:ascii="Corbel" w:hAnsi="Corbel" w:cs="Calibri"/>
          <w:b/>
          <w:sz w:val="22"/>
        </w:rPr>
        <w:t xml:space="preserve"> accessibles et répondant à la sobriété numérique</w:t>
      </w:r>
      <w:r>
        <w:rPr>
          <w:rFonts w:ascii="Corbel" w:hAnsi="Corbel" w:cs="Calibri"/>
          <w:b/>
          <w:sz w:val="22"/>
        </w:rPr>
        <w:t xml:space="preserve"> pour la future charte en angular  </w:t>
      </w:r>
      <w:r w:rsidR="00F857EB">
        <w:rPr>
          <w:rFonts w:ascii="Corbel" w:hAnsi="Corbel" w:cs="Calibri"/>
          <w:b/>
          <w:sz w:val="22"/>
        </w:rPr>
        <w:t>21</w:t>
      </w:r>
      <w:r>
        <w:rPr>
          <w:rFonts w:ascii="Corbel" w:hAnsi="Corbel" w:cs="Calibri"/>
          <w:b/>
          <w:sz w:val="22"/>
        </w:rPr>
        <w:t xml:space="preserve">) </w:t>
      </w:r>
    </w:p>
    <w:p w14:paraId="7ECE3F04" w14:textId="6EAD2FE2" w:rsidR="008F701C" w:rsidRDefault="008F701C" w:rsidP="008F701C">
      <w:pPr>
        <w:rPr>
          <w:rFonts w:cs="Arial"/>
          <w:iCs/>
        </w:rPr>
      </w:pPr>
      <w:r>
        <w:t xml:space="preserve">- Intégrations et livraisons de maquettes Angularisées </w:t>
      </w:r>
      <w:r w:rsidR="00805F5A">
        <w:t xml:space="preserve">et accessibles </w:t>
      </w:r>
      <w:r>
        <w:t>pour de multiples projets et accompagnement de projets (</w:t>
      </w:r>
      <w:r>
        <w:rPr>
          <w:rFonts w:ascii="Arial" w:hAnsi="Arial" w:cs="Arial"/>
          <w:iCs/>
        </w:rPr>
        <w:t>MODACWEB, CREDOR, SUREN2, PERSEE/FIBEC, CEPH, ONEGATE</w:t>
      </w:r>
      <w:r>
        <w:rPr>
          <w:rFonts w:cs="Arial"/>
          <w:iCs/>
        </w:rPr>
        <w:t xml:space="preserve">, Ma </w:t>
      </w:r>
      <w:r w:rsidR="00B818F6">
        <w:rPr>
          <w:rFonts w:cs="Arial"/>
          <w:iCs/>
        </w:rPr>
        <w:t>J</w:t>
      </w:r>
      <w:r>
        <w:rPr>
          <w:rFonts w:cs="Arial"/>
          <w:iCs/>
        </w:rPr>
        <w:t xml:space="preserve">ournée </w:t>
      </w:r>
      <w:r w:rsidR="00B818F6">
        <w:rPr>
          <w:rFonts w:cs="Arial"/>
          <w:iCs/>
        </w:rPr>
        <w:t>S</w:t>
      </w:r>
      <w:r>
        <w:rPr>
          <w:rFonts w:cs="Arial"/>
          <w:iCs/>
        </w:rPr>
        <w:t>urendettement</w:t>
      </w:r>
      <w:r w:rsidR="00B818F6">
        <w:rPr>
          <w:rFonts w:cs="Arial"/>
          <w:iCs/>
        </w:rPr>
        <w:t>, FIBEN</w:t>
      </w:r>
      <w:r w:rsidR="00805F5A">
        <w:rPr>
          <w:rFonts w:cs="Arial"/>
          <w:iCs/>
        </w:rPr>
        <w:t>, portail Wifi</w:t>
      </w:r>
      <w:r>
        <w:rPr>
          <w:rFonts w:cs="Arial"/>
          <w:iCs/>
        </w:rPr>
        <w:t>)</w:t>
      </w:r>
    </w:p>
    <w:p w14:paraId="7BD43CCC" w14:textId="1C7D9E12" w:rsidR="00805F5A" w:rsidRDefault="008F701C" w:rsidP="008F701C">
      <w:pPr>
        <w:rPr>
          <w:rFonts w:cs="Arial"/>
          <w:iCs/>
        </w:rPr>
      </w:pPr>
      <w:r>
        <w:rPr>
          <w:rFonts w:cs="Arial"/>
          <w:iCs/>
        </w:rPr>
        <w:t>- Réalisations d’audits d’accessibilité</w:t>
      </w:r>
      <w:r w:rsidR="00096641">
        <w:rPr>
          <w:rFonts w:cs="Arial"/>
          <w:iCs/>
        </w:rPr>
        <w:t xml:space="preserve"> et support accessibilité numérique</w:t>
      </w:r>
    </w:p>
    <w:p w14:paraId="1A25CA72" w14:textId="64E0336A" w:rsidR="00096641" w:rsidRDefault="00096641" w:rsidP="008F701C">
      <w:pPr>
        <w:rPr>
          <w:rFonts w:cs="Arial"/>
          <w:iCs/>
        </w:rPr>
      </w:pPr>
      <w:r>
        <w:rPr>
          <w:rFonts w:cs="Arial"/>
          <w:iCs/>
        </w:rPr>
        <w:t>- Formation Développeur sur l’accessibilité</w:t>
      </w:r>
    </w:p>
    <w:p w14:paraId="02B532EE" w14:textId="07FD5C11" w:rsidR="00805F5A" w:rsidRDefault="00805F5A" w:rsidP="008F701C">
      <w:pPr>
        <w:rPr>
          <w:rFonts w:cs="Arial"/>
          <w:iCs/>
        </w:rPr>
      </w:pPr>
      <w:r>
        <w:rPr>
          <w:rFonts w:cs="Arial"/>
          <w:iCs/>
        </w:rPr>
        <w:t xml:space="preserve">- Support projets sur les composants Angular, l’utilisation npm, les </w:t>
      </w:r>
      <w:r w:rsidRPr="00B818F6">
        <w:rPr>
          <w:rFonts w:cs="Arial"/>
          <w:iCs/>
        </w:rPr>
        <w:t>pipelines CI/CD (pipelines Jenkins</w:t>
      </w:r>
      <w:r>
        <w:rPr>
          <w:rFonts w:cs="Arial"/>
          <w:iCs/>
        </w:rPr>
        <w:t>, Sonar</w:t>
      </w:r>
      <w:r w:rsidRPr="00B818F6">
        <w:rPr>
          <w:rFonts w:cs="Arial"/>
          <w:iCs/>
        </w:rPr>
        <w:t>)</w:t>
      </w:r>
      <w:r w:rsidR="00EB7431">
        <w:rPr>
          <w:rFonts w:cs="Arial"/>
          <w:iCs/>
        </w:rPr>
        <w:t>, les migrations de versions A</w:t>
      </w:r>
      <w:r w:rsidR="00096641">
        <w:rPr>
          <w:rFonts w:cs="Arial"/>
          <w:iCs/>
        </w:rPr>
        <w:t>ngular.</w:t>
      </w:r>
    </w:p>
    <w:p w14:paraId="2E575C13" w14:textId="25C1C4E0" w:rsidR="00096641" w:rsidRPr="00805F5A" w:rsidRDefault="00096641" w:rsidP="008F701C">
      <w:pPr>
        <w:rPr>
          <w:rFonts w:cs="Arial"/>
          <w:iCs/>
        </w:rPr>
      </w:pPr>
      <w:r>
        <w:rPr>
          <w:rFonts w:cs="Arial"/>
          <w:iCs/>
        </w:rPr>
        <w:t>En complément des travaux réalisés à la Banque de France, veille technologique sur l’</w:t>
      </w:r>
      <w:r w:rsidR="00EB7431">
        <w:rPr>
          <w:rFonts w:cs="Arial"/>
          <w:iCs/>
        </w:rPr>
        <w:t>environnement J</w:t>
      </w:r>
      <w:r>
        <w:rPr>
          <w:rFonts w:cs="Arial"/>
          <w:iCs/>
        </w:rPr>
        <w:t>avascript</w:t>
      </w:r>
      <w:r w:rsidR="00EB7431">
        <w:rPr>
          <w:rFonts w:cs="Arial"/>
          <w:iCs/>
        </w:rPr>
        <w:t xml:space="preserve"> (Angular, Node, Typescript, React,…)</w:t>
      </w:r>
      <w:r>
        <w:rPr>
          <w:rFonts w:cs="Arial"/>
          <w:iCs/>
        </w:rPr>
        <w:t xml:space="preserve"> et rencontres </w:t>
      </w:r>
      <w:r w:rsidR="00EB7431">
        <w:rPr>
          <w:rFonts w:cs="Arial"/>
          <w:iCs/>
        </w:rPr>
        <w:t>M</w:t>
      </w:r>
      <w:r>
        <w:rPr>
          <w:rFonts w:cs="Arial"/>
          <w:iCs/>
        </w:rPr>
        <w:t>eetup sur Paris</w:t>
      </w:r>
      <w:r w:rsidR="00EB7431">
        <w:rPr>
          <w:rFonts w:cs="Arial"/>
          <w:iCs/>
        </w:rPr>
        <w:t xml:space="preserve"> pour des échanges avec les différentes</w:t>
      </w:r>
      <w:r>
        <w:rPr>
          <w:rFonts w:cs="Arial"/>
          <w:iCs/>
        </w:rPr>
        <w:t xml:space="preserve"> communauté</w:t>
      </w:r>
      <w:r w:rsidR="00EB7431">
        <w:rPr>
          <w:rFonts w:cs="Arial"/>
          <w:iCs/>
        </w:rPr>
        <w:t>s</w:t>
      </w:r>
    </w:p>
    <w:p w14:paraId="19A1E11F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246276B" w14:textId="77777777" w:rsidR="00B328FB" w:rsidRDefault="005E24AC" w:rsidP="009012CB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Outils / Progiciels</w:t>
      </w:r>
    </w:p>
    <w:p w14:paraId="5ED4C59D" w14:textId="1DB37B26" w:rsidR="00B328FB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  <w:r w:rsidRPr="00B818F6">
        <w:rPr>
          <w:lang w:val="en-US"/>
        </w:rPr>
        <w:t>Html5, css3, javascript, angula</w:t>
      </w:r>
      <w:r w:rsidR="008F701C" w:rsidRPr="00B818F6">
        <w:rPr>
          <w:lang w:val="en-US"/>
        </w:rPr>
        <w:t>r, typescript, sass, bootstrap</w:t>
      </w:r>
      <w:r w:rsidRPr="00B818F6">
        <w:rPr>
          <w:lang w:val="en-US"/>
        </w:rPr>
        <w:t xml:space="preserve">, git, </w:t>
      </w:r>
      <w:r w:rsidR="008F701C" w:rsidRPr="00B818F6">
        <w:rPr>
          <w:lang w:val="en-US"/>
        </w:rPr>
        <w:t>vscode</w:t>
      </w:r>
      <w:r w:rsidRPr="00B818F6">
        <w:rPr>
          <w:lang w:val="en-US"/>
        </w:rPr>
        <w:t>, windows</w:t>
      </w:r>
      <w:r w:rsidR="00B818F6" w:rsidRPr="00B818F6">
        <w:rPr>
          <w:lang w:val="en-US"/>
        </w:rPr>
        <w:t xml:space="preserve">, </w:t>
      </w:r>
      <w:r w:rsidR="00B818F6">
        <w:rPr>
          <w:lang w:val="en-US"/>
        </w:rPr>
        <w:t xml:space="preserve">npm, </w:t>
      </w:r>
      <w:r w:rsidR="00B818F6" w:rsidRPr="00B818F6">
        <w:rPr>
          <w:lang w:val="en-US"/>
        </w:rPr>
        <w:t>jenkins</w:t>
      </w:r>
      <w:r w:rsidR="00B818F6">
        <w:rPr>
          <w:lang w:val="en-US"/>
        </w:rPr>
        <w:t>, jira, excel</w:t>
      </w:r>
    </w:p>
    <w:p w14:paraId="22DFE43B" w14:textId="02436176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6DFE9DEB" w14:textId="77777777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0DDE0402" w14:textId="77777777" w:rsidTr="00283381">
        <w:trPr>
          <w:trHeight w:val="475"/>
        </w:trPr>
        <w:tc>
          <w:tcPr>
            <w:tcW w:w="11089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6"/>
              <w:gridCol w:w="6167"/>
            </w:tblGrid>
            <w:tr w:rsidR="00B328FB" w14:paraId="28892F4E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3ADFFE3" w14:textId="71103229" w:rsidR="00B328FB" w:rsidRDefault="00336C53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t>Autre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653E77DC" w14:textId="17AF3214" w:rsidR="00B328FB" w:rsidRDefault="00336C53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2014-2015</w:t>
                  </w:r>
                </w:p>
              </w:tc>
            </w:tr>
            <w:tr w:rsidR="00B328FB" w14:paraId="41253893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vAlign w:val="center"/>
                </w:tcPr>
                <w:p w14:paraId="31E88AE5" w14:textId="420D25F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</w:t>
                  </w:r>
                </w:p>
              </w:tc>
            </w:tr>
          </w:tbl>
          <w:p w14:paraId="4BF840E2" w14:textId="77777777" w:rsidR="00B328FB" w:rsidRDefault="00B328FB" w:rsidP="00283381"/>
        </w:tc>
      </w:tr>
    </w:tbl>
    <w:p w14:paraId="73C0061E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 w:eastAsia="fr-FR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integration développement jeu</w:t>
      </w:r>
    </w:p>
    <w:p w14:paraId="28B7A9CE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8FA15E2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Jeu sous angular js</w:t>
      </w:r>
    </w:p>
    <w:p w14:paraId="1D2654F9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2968E13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angularjs, git,  json, phpstorm, macbook</w:t>
      </w:r>
    </w:p>
    <w:p w14:paraId="44D562E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(4mois)</w:t>
      </w:r>
      <w:r>
        <w:rPr>
          <w:rFonts w:ascii="Corbel" w:hAnsi="Corbel"/>
          <w:b/>
          <w:bCs/>
          <w:kern w:val="2"/>
          <w:sz w:val="22"/>
        </w:rPr>
        <w:t xml:space="preserve">  : integration développement prestashop lingerie </w:t>
      </w:r>
      <w:r>
        <w:rPr>
          <w:rFonts w:ascii="Corbel" w:hAnsi="Corbel"/>
          <w:kern w:val="2"/>
          <w:sz w:val="22"/>
        </w:rPr>
        <w:t>(freelance chez wizzmedia)</w:t>
      </w:r>
    </w:p>
    <w:p w14:paraId="493FA58F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9BF4BE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2ACF6E14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2BEBF9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1AC90B41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prestashop immobilier </w:t>
      </w:r>
      <w:r>
        <w:rPr>
          <w:rFonts w:ascii="Corbel" w:hAnsi="Corbel"/>
          <w:kern w:val="2"/>
          <w:sz w:val="22"/>
        </w:rPr>
        <w:t>(freelance chez wizzmedia)</w:t>
      </w:r>
    </w:p>
    <w:p w14:paraId="2DC178C8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7243650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illustrator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1E878540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500FBBA5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069E8927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</w:t>
      </w:r>
      <w:r>
        <w:rPr>
          <w:rFonts w:ascii="Corbel" w:hAnsi="Corbel"/>
          <w:kern w:val="2"/>
          <w:sz w:val="22"/>
        </w:rPr>
        <w:t>(freelance chez wizzmedia)</w:t>
      </w:r>
    </w:p>
    <w:p w14:paraId="0B00595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7700C9D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kern w:val="2"/>
          <w:sz w:val="22"/>
        </w:rPr>
        <w:t>Corrections bugs et améliorations responsives</w:t>
      </w:r>
    </w:p>
    <w:p w14:paraId="10A0AABF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EC30E57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lastRenderedPageBreak/>
        <w:t>Html5, css3, javascript, jQuery, sass, phpstorm, macbook</w:t>
      </w:r>
    </w:p>
    <w:p w14:paraId="1C0A1F36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hotel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4B5C1AFB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783EA2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0ABA7AE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2F0A24F2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3382BC3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ecole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0CF39522" w14:textId="77777777" w:rsidR="00336C53" w:rsidRP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336C53">
        <w:rPr>
          <w:rFonts w:ascii="Corbel" w:hAnsi="Corbel"/>
          <w:kern w:val="2"/>
          <w:sz w:val="22"/>
          <w:lang w:val="en-US"/>
        </w:rPr>
        <w:t>:</w:t>
      </w:r>
    </w:p>
    <w:p w14:paraId="77AD032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e-commerce prestashop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435EEC26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2B9646B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F24D82A" w14:textId="77777777" w:rsidR="00336C53" w:rsidRPr="00FB7180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FB7180">
        <w:rPr>
          <w:rFonts w:ascii="Corbel" w:hAnsi="Corbel"/>
          <w:b/>
          <w:bCs/>
          <w:kern w:val="2"/>
          <w:sz w:val="22"/>
          <w:lang w:val="fr-FR"/>
        </w:rPr>
        <w:t>Mission </w:t>
      </w:r>
      <w:r w:rsidRPr="00FB7180">
        <w:rPr>
          <w:rFonts w:ascii="Corbel" w:hAnsi="Corbel"/>
          <w:kern w:val="2"/>
          <w:sz w:val="22"/>
          <w:lang w:val="fr-FR"/>
        </w:rPr>
        <w:t>2015 (2sem)</w:t>
      </w:r>
      <w:r w:rsidRPr="00FB7180">
        <w:rPr>
          <w:rFonts w:ascii="Corbel" w:hAnsi="Corbel"/>
          <w:b/>
          <w:bCs/>
          <w:kern w:val="2"/>
          <w:sz w:val="22"/>
          <w:lang w:val="fr-FR"/>
        </w:rPr>
        <w:t xml:space="preserve"> : integration développement wordpress industrie </w:t>
      </w:r>
      <w:r w:rsidRPr="00FB7180">
        <w:rPr>
          <w:rFonts w:ascii="Corbel" w:hAnsi="Corbel"/>
          <w:kern w:val="2"/>
          <w:sz w:val="22"/>
          <w:lang w:val="fr-FR"/>
        </w:rPr>
        <w:t>(freelance)</w:t>
      </w:r>
    </w:p>
    <w:p w14:paraId="0385A7BE" w14:textId="77777777" w:rsidR="00336C53" w:rsidRPr="00FB7180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FB7180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FB7180">
        <w:rPr>
          <w:rFonts w:ascii="Corbel" w:hAnsi="Corbel"/>
          <w:kern w:val="2"/>
          <w:sz w:val="22"/>
          <w:lang w:val="fr-FR"/>
        </w:rPr>
        <w:t xml:space="preserve">: </w:t>
      </w:r>
    </w:p>
    <w:p w14:paraId="3980C76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1C6E16FB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E1053A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67451E2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E1053A">
        <w:rPr>
          <w:rFonts w:ascii="Corbel" w:hAnsi="Corbel"/>
          <w:kern w:val="2"/>
          <w:lang w:val="en-US"/>
        </w:rPr>
        <w:t>Html5, css3, javascript, jQuery, sass, wordpress, php, phpstorm, macbook</w:t>
      </w:r>
    </w:p>
    <w:p w14:paraId="77761581" w14:textId="77777777" w:rsidR="00336C53" w:rsidRPr="00FB7180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FB7180">
        <w:rPr>
          <w:rFonts w:ascii="Corbel" w:hAnsi="Corbel"/>
          <w:b/>
          <w:bCs/>
          <w:kern w:val="2"/>
          <w:sz w:val="22"/>
          <w:lang w:val="fr-FR"/>
        </w:rPr>
        <w:t xml:space="preserve">Mission </w:t>
      </w:r>
      <w:r w:rsidRPr="00FB7180">
        <w:rPr>
          <w:rFonts w:ascii="Corbel" w:hAnsi="Corbel"/>
          <w:kern w:val="2"/>
          <w:sz w:val="22"/>
          <w:lang w:val="fr-FR"/>
        </w:rPr>
        <w:t>2015 (2sem)</w:t>
      </w:r>
      <w:r w:rsidRPr="00FB7180">
        <w:rPr>
          <w:rFonts w:ascii="Corbel" w:hAnsi="Corbel"/>
          <w:b/>
          <w:bCs/>
          <w:kern w:val="2"/>
          <w:sz w:val="22"/>
          <w:lang w:val="fr-FR"/>
        </w:rPr>
        <w:t xml:space="preserve">  : integration développement landing page </w:t>
      </w:r>
      <w:r w:rsidRPr="00FB7180">
        <w:rPr>
          <w:rFonts w:ascii="Corbel" w:hAnsi="Corbel"/>
          <w:kern w:val="2"/>
          <w:sz w:val="22"/>
          <w:lang w:val="fr-FR"/>
        </w:rPr>
        <w:t>(freelance)</w:t>
      </w:r>
    </w:p>
    <w:p w14:paraId="0823DDDE" w14:textId="77777777" w:rsidR="00336C53" w:rsidRPr="00FB7180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FB7180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FB7180">
        <w:rPr>
          <w:rFonts w:ascii="Corbel" w:hAnsi="Corbel"/>
          <w:kern w:val="2"/>
          <w:sz w:val="22"/>
          <w:lang w:val="fr-FR"/>
        </w:rPr>
        <w:t xml:space="preserve">: </w:t>
      </w:r>
    </w:p>
    <w:p w14:paraId="6303459E" w14:textId="77777777" w:rsidR="00336C53" w:rsidRPr="00FB7180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 w:rsidRPr="00FB7180">
        <w:rPr>
          <w:rFonts w:ascii="Corbel" w:hAnsi="Corbel"/>
          <w:kern w:val="2"/>
        </w:rPr>
        <w:t>intégration from psd vers responsive cross-browsers landing page (jeu)</w:t>
      </w:r>
    </w:p>
    <w:p w14:paraId="0F92B28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09D82071" w14:textId="77777777" w:rsidR="00336C53" w:rsidRPr="00FB7180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FB7180">
        <w:rPr>
          <w:rFonts w:ascii="Corbel" w:hAnsi="Corbel"/>
          <w:kern w:val="2"/>
          <w:lang w:val="en-US"/>
        </w:rPr>
        <w:t>Html5, css3, javascript, jQuery, sass, git, grunt, phpstorm, macbook</w:t>
      </w:r>
    </w:p>
    <w:p w14:paraId="43614D6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(2sem)</w:t>
      </w:r>
      <w:r>
        <w:rPr>
          <w:rFonts w:ascii="Corbel" w:hAnsi="Corbel"/>
          <w:b/>
          <w:bCs/>
          <w:kern w:val="2"/>
          <w:sz w:val="22"/>
        </w:rPr>
        <w:t xml:space="preserve"> : integration développement wordpress industrie </w:t>
      </w:r>
      <w:r>
        <w:rPr>
          <w:rFonts w:ascii="Corbel" w:hAnsi="Corbel"/>
          <w:kern w:val="2"/>
          <w:sz w:val="22"/>
        </w:rPr>
        <w:t>(freelance)</w:t>
      </w:r>
    </w:p>
    <w:p w14:paraId="06E2D3F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46EA6E0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A8B6DA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1F9EC6B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2BEF956C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prestashop industrie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21440DD4" w14:textId="77777777" w:rsidR="00336C53" w:rsidRPr="00FB7180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FB7180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FB7180">
        <w:rPr>
          <w:rFonts w:ascii="Corbel" w:hAnsi="Corbel"/>
          <w:kern w:val="2"/>
          <w:sz w:val="22"/>
          <w:lang w:val="en-US"/>
        </w:rPr>
        <w:t>:</w:t>
      </w:r>
    </w:p>
    <w:p w14:paraId="4AD33D54" w14:textId="77777777" w:rsidR="00336C53" w:rsidRPr="00FB7180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FB7180">
        <w:rPr>
          <w:rFonts w:ascii="Corbel" w:hAnsi="Corbel"/>
          <w:kern w:val="2"/>
          <w:lang w:val="en-US"/>
        </w:rPr>
        <w:t>intégration from psd vers responsive cross-browsers e-commerce prestashop back office</w:t>
      </w:r>
      <w:r w:rsidRPr="00FB7180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4E4AC04" w14:textId="77777777" w:rsidR="00336C53" w:rsidRPr="00FB7180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FB7180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73A7C98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06EB231A" w14:textId="77777777" w:rsidR="00336C53" w:rsidRPr="00FB7180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FB7180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FB7180">
        <w:rPr>
          <w:rFonts w:ascii="Corbel" w:hAnsi="Corbel"/>
          <w:kern w:val="2"/>
          <w:sz w:val="22"/>
          <w:lang w:val="en-US"/>
        </w:rPr>
        <w:t>2014 /15 (2,5mois) </w:t>
      </w:r>
      <w:r w:rsidRPr="00FB7180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web app pour l’agroalimentaire </w:t>
      </w:r>
      <w:r w:rsidRPr="00FB7180">
        <w:rPr>
          <w:rFonts w:ascii="Corbel" w:hAnsi="Corbel"/>
          <w:kern w:val="2"/>
          <w:sz w:val="22"/>
          <w:lang w:val="en-US"/>
        </w:rPr>
        <w:t>(freelance 3w agency/Trace one)</w:t>
      </w:r>
    </w:p>
    <w:p w14:paraId="05AE5505" w14:textId="77777777" w:rsidR="00336C53" w:rsidRPr="00FB7180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FB7180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FB7180">
        <w:rPr>
          <w:rFonts w:ascii="Corbel" w:hAnsi="Corbel"/>
          <w:kern w:val="2"/>
          <w:sz w:val="22"/>
          <w:lang w:val="en-US"/>
        </w:rPr>
        <w:t>:</w:t>
      </w:r>
    </w:p>
    <w:p w14:paraId="0C00599E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</w:t>
      </w:r>
    </w:p>
    <w:p w14:paraId="047AA9B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0CE78F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grunt, git, sublime text, visual studio</w:t>
      </w:r>
    </w:p>
    <w:p w14:paraId="3C04B776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2014 (1mois) </w:t>
      </w:r>
      <w:r>
        <w:rPr>
          <w:rFonts w:ascii="Corbel" w:hAnsi="Corbel"/>
          <w:b/>
          <w:bCs/>
          <w:kern w:val="2"/>
          <w:sz w:val="22"/>
        </w:rPr>
        <w:t xml:space="preserve">: integration développement wordpress clinique vétérinaire </w:t>
      </w:r>
      <w:r>
        <w:rPr>
          <w:rFonts w:ascii="Corbel" w:hAnsi="Corbel"/>
          <w:kern w:val="2"/>
          <w:sz w:val="22"/>
        </w:rPr>
        <w:t>(freelance)</w:t>
      </w:r>
    </w:p>
    <w:p w14:paraId="1BFF0834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1EA80AB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Intégration/refonte site vers responsive cross-browsers wordpress et multi langues.</w:t>
      </w:r>
    </w:p>
    <w:p w14:paraId="3C56E86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D1F824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wordpress, php, phpstorm, macbook</w:t>
      </w:r>
    </w:p>
    <w:p w14:paraId="6CD6A29B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b/>
          <w:bCs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portfolio wordpress</w:t>
      </w:r>
    </w:p>
    <w:p w14:paraId="0128FE09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5E5F90DB" w14:textId="1CA65E23" w:rsidR="00B328FB" w:rsidRDefault="00336C53" w:rsidP="00336C53">
      <w:pPr>
        <w:pStyle w:val="onePoint-listepuce"/>
        <w:numPr>
          <w:ilvl w:val="0"/>
          <w:numId w:val="0"/>
        </w:numPr>
      </w:pPr>
      <w:r>
        <w:rPr>
          <w:rFonts w:ascii="Corbel" w:hAnsi="Corbel"/>
          <w:kern w:val="2"/>
          <w:sz w:val="22"/>
        </w:rPr>
        <w:t>Portfolio wordpress</w:t>
      </w:r>
    </w:p>
    <w:p w14:paraId="1344FAF3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0D272B9" w14:textId="77777777" w:rsidR="00336C53" w:rsidRDefault="00336C53" w:rsidP="00336C53">
      <w:pPr>
        <w:pStyle w:val="onePoint-CVTitre"/>
        <w:numPr>
          <w:ilvl w:val="0"/>
          <w:numId w:val="0"/>
        </w:numPr>
        <w:ind w:left="567"/>
      </w:pPr>
    </w:p>
    <w:p w14:paraId="1C509984" w14:textId="4D766F55" w:rsidR="00B328FB" w:rsidRDefault="00E1053A" w:rsidP="0099660F">
      <w:pPr>
        <w:pStyle w:val="onePoint-CVTitre"/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7CE0E0" wp14:editId="7745D7D8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3335" r="17780" b="15240"/>
                <wp:wrapNone/>
                <wp:docPr id="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F8F01" id="AutoShape 57" o:spid="_x0000_s1026" type="#_x0000_t32" style="position:absolute;margin-left:402.7pt;margin-top:12.5pt;width:105.3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" strokecolor="#b7b7b2" strokeweight="1.5pt"/>
            </w:pict>
          </mc:Fallback>
        </mc:AlternateContent>
      </w:r>
      <w:r w:rsidR="00D64823">
        <w:t>Formations</w:t>
      </w:r>
    </w:p>
    <w:p w14:paraId="5B1E194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0ABC7DD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Diplômes :</w:t>
      </w:r>
    </w:p>
    <w:p w14:paraId="091F64EC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 xml:space="preserve">2014 </w:t>
      </w:r>
      <w:r>
        <w:rPr>
          <w:spacing w:val="9"/>
        </w:rPr>
        <w:t xml:space="preserve">(3 </w:t>
      </w:r>
      <w:r>
        <w:rPr>
          <w:spacing w:val="5"/>
        </w:rPr>
        <w:t xml:space="preserve">mois) </w:t>
      </w:r>
      <w:r>
        <w:rPr>
          <w:spacing w:val="7"/>
        </w:rPr>
        <w:t xml:space="preserve">PARIS </w:t>
      </w:r>
      <w:r>
        <w:t xml:space="preserve">-  </w:t>
      </w:r>
      <w:r>
        <w:rPr>
          <w:color w:val="00AEEF"/>
          <w:spacing w:val="2"/>
        </w:rPr>
        <w:t xml:space="preserve">3WA </w:t>
      </w:r>
      <w:r>
        <w:rPr>
          <w:color w:val="00AEEF"/>
          <w:spacing w:val="3"/>
        </w:rPr>
        <w:t xml:space="preserve">Web </w:t>
      </w:r>
      <w:r>
        <w:rPr>
          <w:color w:val="00AEEF"/>
          <w:spacing w:val="47"/>
        </w:rPr>
        <w:t xml:space="preserve"> </w:t>
      </w:r>
      <w:r>
        <w:rPr>
          <w:color w:val="00AEEF"/>
        </w:rPr>
        <w:t>Academy</w:t>
      </w:r>
    </w:p>
    <w:p w14:paraId="146F5A20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2012-13</w:t>
      </w:r>
      <w:r>
        <w:rPr>
          <w:spacing w:val="23"/>
        </w:rPr>
        <w:t xml:space="preserve"> </w:t>
      </w:r>
      <w:r>
        <w:rPr>
          <w:spacing w:val="5"/>
        </w:rPr>
        <w:t>(12</w:t>
      </w:r>
      <w:r>
        <w:rPr>
          <w:spacing w:val="25"/>
        </w:rPr>
        <w:t xml:space="preserve"> </w:t>
      </w:r>
      <w:r>
        <w:rPr>
          <w:spacing w:val="5"/>
        </w:rPr>
        <w:t>mois)</w:t>
      </w:r>
      <w:r>
        <w:rPr>
          <w:spacing w:val="25"/>
        </w:rPr>
        <w:t xml:space="preserve"> </w:t>
      </w:r>
      <w:r>
        <w:rPr>
          <w:spacing w:val="7"/>
        </w:rPr>
        <w:t xml:space="preserve">PARIS </w:t>
      </w:r>
      <w:r>
        <w:rPr>
          <w:spacing w:val="31"/>
        </w:rPr>
        <w:t xml:space="preserve"> </w:t>
      </w:r>
      <w:r>
        <w:t xml:space="preserve">- </w:t>
      </w:r>
      <w:r>
        <w:rPr>
          <w:spacing w:val="39"/>
        </w:rPr>
        <w:t xml:space="preserve"> </w:t>
      </w:r>
      <w:r>
        <w:rPr>
          <w:color w:val="00AEEF"/>
        </w:rPr>
        <w:t>IESA</w:t>
      </w:r>
      <w:r>
        <w:rPr>
          <w:color w:val="00AEEF"/>
          <w:spacing w:val="25"/>
        </w:rPr>
        <w:t xml:space="preserve"> </w:t>
      </w:r>
      <w:r>
        <w:t>multimedia</w:t>
      </w:r>
      <w:r>
        <w:rPr>
          <w:spacing w:val="25"/>
        </w:rPr>
        <w:t xml:space="preserve"> </w:t>
      </w:r>
      <w:r>
        <w:t>Video/</w:t>
      </w:r>
      <w:r>
        <w:rPr>
          <w:spacing w:val="-25"/>
        </w:rPr>
        <w:t xml:space="preserve"> </w:t>
      </w:r>
      <w:r>
        <w:rPr>
          <w:spacing w:val="3"/>
        </w:rPr>
        <w:t>Web</w:t>
      </w:r>
    </w:p>
    <w:p w14:paraId="0EE12D6F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2008- 09 (12 mois) PARIS - </w:t>
      </w:r>
      <w:r>
        <w:rPr>
          <w:color w:val="00AEEF"/>
        </w:rPr>
        <w:t xml:space="preserve">CESI </w:t>
      </w:r>
      <w:r>
        <w:t xml:space="preserve">Mastère Amélioration Continue </w:t>
      </w:r>
    </w:p>
    <w:p w14:paraId="6F98AA74" w14:textId="0D0B7435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1993-97 </w:t>
      </w:r>
      <w:r>
        <w:t xml:space="preserve">OYONNAX -  </w:t>
      </w:r>
      <w:r>
        <w:rPr>
          <w:spacing w:val="7"/>
        </w:rPr>
        <w:t xml:space="preserve">Ecole </w:t>
      </w:r>
      <w:r>
        <w:t xml:space="preserve">Supérieure Plasturgie </w:t>
      </w:r>
      <w:r>
        <w:rPr>
          <w:spacing w:val="19"/>
        </w:rPr>
        <w:t xml:space="preserve"> </w:t>
      </w:r>
      <w:r>
        <w:rPr>
          <w:spacing w:val="11"/>
        </w:rPr>
        <w:t>(INSA</w:t>
      </w:r>
      <w:r w:rsidR="008D5E63">
        <w:rPr>
          <w:spacing w:val="11"/>
        </w:rPr>
        <w:t xml:space="preserve"> Lyon</w:t>
      </w:r>
      <w:r>
        <w:rPr>
          <w:spacing w:val="11"/>
        </w:rPr>
        <w:t>)</w:t>
      </w:r>
    </w:p>
    <w:p w14:paraId="4ED007A5" w14:textId="77777777" w:rsidR="00336C53" w:rsidRDefault="00336C53" w:rsidP="00336C53">
      <w:pPr>
        <w:pStyle w:val="onePoint-SousTitre"/>
      </w:pPr>
      <w:r>
        <w:t>Formations Professionnelles :</w:t>
      </w:r>
    </w:p>
    <w:p w14:paraId="1041E05E" w14:textId="6C63BCCC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2020 PARIS – Access42 – formation accessibilité</w:t>
      </w:r>
    </w:p>
    <w:p w14:paraId="3C65A1D8" w14:textId="77777777" w:rsidR="00336C53" w:rsidRDefault="00336C53" w:rsidP="00336C53">
      <w:pPr>
        <w:pStyle w:val="onePoint-SousTitre"/>
      </w:pPr>
      <w:r>
        <w:t>Certifications</w:t>
      </w:r>
    </w:p>
    <w:p w14:paraId="21FEB3A9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2009   </w:t>
      </w:r>
      <w:r>
        <w:rPr>
          <w:spacing w:val="1"/>
        </w:rPr>
        <w:t>(1</w:t>
      </w:r>
      <w:r>
        <w:rPr>
          <w:spacing w:val="28"/>
        </w:rPr>
        <w:t xml:space="preserve"> </w:t>
      </w:r>
      <w:r>
        <w:rPr>
          <w:spacing w:val="5"/>
        </w:rPr>
        <w:t xml:space="preserve">mois) </w:t>
      </w:r>
      <w:r>
        <w:t xml:space="preserve">PARIS   -  </w:t>
      </w:r>
      <w:r>
        <w:rPr>
          <w:color w:val="00AEEF"/>
        </w:rPr>
        <w:t xml:space="preserve">Dale </w:t>
      </w:r>
      <w:r>
        <w:rPr>
          <w:color w:val="00AEEF"/>
          <w:spacing w:val="9"/>
        </w:rPr>
        <w:t>Carnegie</w:t>
      </w:r>
      <w:r>
        <w:rPr>
          <w:color w:val="00AEEF"/>
        </w:rPr>
        <w:t xml:space="preserve"> </w:t>
      </w:r>
      <w:r>
        <w:rPr>
          <w:spacing w:val="10"/>
        </w:rPr>
        <w:t>Leadership</w:t>
      </w:r>
    </w:p>
    <w:p w14:paraId="433F2C37" w14:textId="77777777" w:rsidR="00336C53" w:rsidRDefault="00336C53" w:rsidP="00336C53">
      <w:pPr>
        <w:pStyle w:val="onePoint-SousTitre"/>
      </w:pPr>
      <w:r>
        <w:t>Langues vivantes :</w:t>
      </w:r>
    </w:p>
    <w:p w14:paraId="6990214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Anglais :</w:t>
      </w:r>
      <w:r>
        <w:tab/>
        <w:t>courant</w:t>
      </w:r>
    </w:p>
    <w:p w14:paraId="595A99A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Allemand :</w:t>
      </w:r>
      <w:r>
        <w:tab/>
        <w:t>basique</w:t>
      </w:r>
    </w:p>
    <w:p w14:paraId="03C69B1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Japonais : </w:t>
      </w:r>
      <w:r>
        <w:tab/>
        <w:t>basique</w:t>
      </w:r>
    </w:p>
    <w:p w14:paraId="48CE6746" w14:textId="77777777" w:rsidR="00B328FB" w:rsidRDefault="00B328FB" w:rsidP="00336C53">
      <w:pPr>
        <w:pStyle w:val="onePoint-listepuce"/>
        <w:numPr>
          <w:ilvl w:val="0"/>
          <w:numId w:val="0"/>
        </w:numPr>
      </w:pPr>
    </w:p>
    <w:sectPr w:rsidR="00B328FB" w:rsidSect="00C35EA1">
      <w:headerReference w:type="even" r:id="rId14"/>
      <w:headerReference w:type="default" r:id="rId15"/>
      <w:footerReference w:type="default" r:id="rId16"/>
      <w:headerReference w:type="first" r:id="rId17"/>
      <w:pgSz w:w="11909" w:h="16834" w:code="9"/>
      <w:pgMar w:top="0" w:right="852" w:bottom="1418" w:left="851" w:header="30" w:footer="2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7F4A" w14:textId="77777777" w:rsidR="00D3540D" w:rsidRDefault="00D3540D">
      <w:r>
        <w:separator/>
      </w:r>
    </w:p>
  </w:endnote>
  <w:endnote w:type="continuationSeparator" w:id="0">
    <w:p w14:paraId="70406450" w14:textId="77777777" w:rsidR="00D3540D" w:rsidRDefault="00D35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Std Light">
    <w:altName w:val="Futura Std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613C" w14:textId="77777777" w:rsidR="00C978EE" w:rsidRDefault="00C978EE" w:rsidP="00C978EE">
    <w:pPr>
      <w:pStyle w:val="En-tte"/>
      <w:tabs>
        <w:tab w:val="clear" w:pos="4320"/>
        <w:tab w:val="clear" w:pos="8640"/>
      </w:tabs>
      <w:ind w:right="1"/>
    </w:pPr>
    <w:r>
      <w:rPr>
        <w:sz w:val="16"/>
        <w:szCs w:val="16"/>
      </w:rP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2DD9" w14:textId="77777777" w:rsidR="00D3540D" w:rsidRDefault="00D3540D">
      <w:r>
        <w:separator/>
      </w:r>
    </w:p>
  </w:footnote>
  <w:footnote w:type="continuationSeparator" w:id="0">
    <w:p w14:paraId="71C70394" w14:textId="77777777" w:rsidR="00D3540D" w:rsidRDefault="00D35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42A5" w14:textId="7AB035B5" w:rsidR="00EA02DF" w:rsidRDefault="00764F39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0948AE" wp14:editId="667A24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24510" cy="345440"/>
              <wp:effectExtent l="0" t="0" r="0" b="16510"/>
              <wp:wrapNone/>
              <wp:docPr id="1391087263" name="Zone de texte 9" descr="Priv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B7094" w14:textId="03DAC65F" w:rsidR="00764F39" w:rsidRPr="00764F39" w:rsidRDefault="00764F39" w:rsidP="00764F39">
                          <w:pPr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</w:pPr>
                          <w:r w:rsidRPr="00764F39"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  <w:t>Privé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948AE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27" type="#_x0000_t202" alt="Privé" style="position:absolute;margin-left:-9.9pt;margin-top:0;width:41.3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" filled="f" stroked="f">
              <v:textbox style="mso-fit-shape-to-text:t" inset="0,15pt,20pt,0">
                <w:txbxContent>
                  <w:p w14:paraId="7ABB7094" w14:textId="03DAC65F" w:rsidR="00764F39" w:rsidRPr="00764F39" w:rsidRDefault="00764F39" w:rsidP="00764F39">
                    <w:pPr>
                      <w:rPr>
                        <w:rFonts w:ascii="Aptos" w:eastAsia="Aptos" w:hAnsi="Aptos" w:cs="Aptos"/>
                        <w:noProof/>
                        <w:szCs w:val="20"/>
                      </w:rPr>
                    </w:pPr>
                    <w:r w:rsidRPr="00764F39">
                      <w:rPr>
                        <w:rFonts w:ascii="Aptos" w:eastAsia="Aptos" w:hAnsi="Aptos" w:cs="Aptos"/>
                        <w:noProof/>
                        <w:szCs w:val="20"/>
                      </w:rPr>
                      <w:t>Privé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1053A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058C02A8" wp14:editId="26DD250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77635" cy="9163050"/>
              <wp:effectExtent l="0" t="0" r="0" b="0"/>
              <wp:wrapNone/>
              <wp:docPr id="7" name="WordPictureWatermark4492933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77635" cy="916305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1D7CA9" id="WordPictureWatermark449293376" o:spid="_x0000_s1026" style="position:absolute;margin-left:0;margin-top:0;width:510.05pt;height:721.5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E1053A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674EA91E" wp14:editId="1D5C058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9690" cy="9066530"/>
              <wp:effectExtent l="0" t="0" r="635" b="1270"/>
              <wp:wrapNone/>
              <wp:docPr id="6" name="WordPictureWatermark44568498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09690" cy="90665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DBD0FE" id="WordPictureWatermark445684985" o:spid="_x0000_s1026" style="position:absolute;margin-left:0;margin-top:0;width:504.7pt;height:713.9pt;z-index:-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050" w:type="dxa"/>
      <w:tblInd w:w="-284" w:type="dxa"/>
      <w:shd w:val="clear" w:color="auto" w:fill="53534D"/>
      <w:tblLook w:val="04A0" w:firstRow="1" w:lastRow="0" w:firstColumn="1" w:lastColumn="0" w:noHBand="0" w:noVBand="1"/>
    </w:tblPr>
    <w:tblGrid>
      <w:gridCol w:w="12050"/>
    </w:tblGrid>
    <w:tr w:rsidR="00356A86" w:rsidRPr="00241BBA" w14:paraId="48DF0742" w14:textId="77777777" w:rsidTr="00241BBA">
      <w:trPr>
        <w:trHeight w:val="849"/>
      </w:trPr>
      <w:tc>
        <w:tcPr>
          <w:tcW w:w="12050" w:type="dxa"/>
          <w:shd w:val="clear" w:color="auto" w:fill="53534D"/>
          <w:tcMar>
            <w:left w:w="567" w:type="dxa"/>
            <w:bottom w:w="113" w:type="dxa"/>
          </w:tcMar>
          <w:vAlign w:val="bottom"/>
        </w:tcPr>
        <w:p w14:paraId="643B0FEE" w14:textId="5648014B" w:rsidR="00356A86" w:rsidRPr="00241BBA" w:rsidRDefault="00764F39" w:rsidP="00300F43">
          <w:pPr>
            <w:pStyle w:val="CVNom"/>
            <w:ind w:left="284"/>
            <w:rPr>
              <w:color w:val="FFFFFF"/>
              <w:szCs w:val="36"/>
            </w:rPr>
          </w:pPr>
          <w:r>
            <w:rPr>
              <w:noProof/>
              <w:color w:val="FFFFFF"/>
              <w:szCs w:val="36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23668C10" wp14:editId="49190BD3">
                    <wp:simplePos x="723900" y="11430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524510" cy="345440"/>
                    <wp:effectExtent l="0" t="0" r="0" b="16510"/>
                    <wp:wrapNone/>
                    <wp:docPr id="1001433225" name="Zone de texte 10" descr="Privé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4510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64F0EA" w14:textId="267B24BD" w:rsidR="00764F39" w:rsidRPr="00764F39" w:rsidRDefault="00764F39" w:rsidP="00764F39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</w:pPr>
                                <w:r w:rsidRPr="00764F39"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  <w:t>Privé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3668C1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0" o:spid="_x0000_s1028" type="#_x0000_t202" alt="Privé" style="position:absolute;left:0;text-align:left;margin-left:-9.9pt;margin-top:0;width:41.3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" filled="f" stroked="f">
                    <v:textbox style="mso-fit-shape-to-text:t" inset="0,15pt,20pt,0">
                      <w:txbxContent>
                        <w:p w14:paraId="6764F0EA" w14:textId="267B24BD" w:rsidR="00764F39" w:rsidRPr="00764F39" w:rsidRDefault="00764F39" w:rsidP="00764F39">
                          <w:pPr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</w:pPr>
                          <w:r w:rsidRPr="00764F39"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  <w:t>Privé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00F43">
            <w:rPr>
              <w:color w:val="FFFFFF"/>
              <w:szCs w:val="36"/>
            </w:rPr>
            <w:t>Philippe</w:t>
          </w:r>
          <w:r w:rsidR="00D109E0">
            <w:rPr>
              <w:color w:val="FFFFFF"/>
              <w:szCs w:val="36"/>
            </w:rPr>
            <w:t xml:space="preserve"> </w:t>
          </w:r>
          <w:r w:rsidR="00B167DA">
            <w:rPr>
              <w:color w:val="FFFFFF"/>
              <w:szCs w:val="36"/>
            </w:rPr>
            <w:t xml:space="preserve"> / </w:t>
          </w:r>
          <w:r w:rsidR="009C52DA">
            <w:rPr>
              <w:caps/>
              <w:color w:val="FFFFFF"/>
              <w:szCs w:val="36"/>
            </w:rPr>
            <w:t>Angular F</w:t>
          </w:r>
          <w:r w:rsidR="009C52DA">
            <w:rPr>
              <w:color w:val="FFFFFF"/>
              <w:szCs w:val="36"/>
            </w:rPr>
            <w:t>r</w:t>
          </w:r>
          <w:r w:rsidR="009C52DA">
            <w:rPr>
              <w:caps/>
              <w:color w:val="FFFFFF"/>
              <w:szCs w:val="36"/>
            </w:rPr>
            <w:t>ont Développeur</w:t>
          </w:r>
        </w:p>
      </w:tc>
    </w:tr>
  </w:tbl>
  <w:p w14:paraId="2F265B19" w14:textId="77777777" w:rsidR="00356A86" w:rsidRDefault="00356A86">
    <w:pPr>
      <w:pStyle w:val="En-tte"/>
      <w:pBdr>
        <w:bottom w:val="dotted" w:sz="8" w:space="1" w:color="0070C0"/>
      </w:pBdr>
      <w:rPr>
        <w:lang w:val="fr-FR"/>
      </w:rPr>
    </w:pPr>
  </w:p>
  <w:p w14:paraId="6D81AC0A" w14:textId="77777777" w:rsidR="00356A86" w:rsidRPr="00356A86" w:rsidRDefault="00356A86">
    <w:pPr>
      <w:pStyle w:val="En-tte"/>
      <w:pBdr>
        <w:bottom w:val="dotted" w:sz="8" w:space="1" w:color="0070C0"/>
      </w:pBdr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34" w:type="dxa"/>
      <w:shd w:val="clear" w:color="auto" w:fill="EE3823"/>
      <w:tblLook w:val="04A0" w:firstRow="1" w:lastRow="0" w:firstColumn="1" w:lastColumn="0" w:noHBand="0" w:noVBand="1"/>
    </w:tblPr>
    <w:tblGrid>
      <w:gridCol w:w="4920"/>
      <w:gridCol w:w="6250"/>
    </w:tblGrid>
    <w:tr w:rsidR="004B54A6" w:rsidRPr="00241BBA" w14:paraId="26655BA3" w14:textId="77777777" w:rsidTr="009012CB">
      <w:trPr>
        <w:trHeight w:val="1916"/>
      </w:trPr>
      <w:tc>
        <w:tcPr>
          <w:tcW w:w="4920" w:type="dxa"/>
          <w:vAlign w:val="bottom"/>
        </w:tcPr>
        <w:p w14:paraId="61A6EF28" w14:textId="4C78D8FC" w:rsidR="004B54A6" w:rsidRPr="00241BBA" w:rsidRDefault="00764F39" w:rsidP="00241BBA">
          <w:pPr>
            <w:pStyle w:val="CVFonction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0" locked="0" layoutInCell="1" allowOverlap="1" wp14:anchorId="53290B7F" wp14:editId="391824A2">
                    <wp:simplePos x="586740" y="79248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524510" cy="345440"/>
                    <wp:effectExtent l="0" t="0" r="0" b="16510"/>
                    <wp:wrapNone/>
                    <wp:docPr id="1328619053" name="Zone de texte 8" descr="Privé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4510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EFA3C5" w14:textId="476A8CD1" w:rsidR="00764F39" w:rsidRPr="00764F39" w:rsidRDefault="00764F39" w:rsidP="00764F39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</w:pPr>
                                <w:r w:rsidRPr="00764F39"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  <w:t>Privé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3290B7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8" o:spid="_x0000_s1029" type="#_x0000_t202" alt="Privé" style="position:absolute;margin-left:-9.9pt;margin-top:0;width:41.3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" filled="f" stroked="f">
                    <v:textbox style="mso-fit-shape-to-text:t" inset="0,15pt,20pt,0">
                      <w:txbxContent>
                        <w:p w14:paraId="1FEFA3C5" w14:textId="476A8CD1" w:rsidR="00764F39" w:rsidRPr="00764F39" w:rsidRDefault="00764F39" w:rsidP="00764F39">
                          <w:pPr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</w:pPr>
                          <w:r w:rsidRPr="00764F39"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  <w:t>Privé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6250" w:type="dxa"/>
          <w:shd w:val="clear" w:color="auto" w:fill="53534D"/>
          <w:tcMar>
            <w:left w:w="567" w:type="dxa"/>
          </w:tcMar>
          <w:vAlign w:val="center"/>
        </w:tcPr>
        <w:p w14:paraId="7C6AC06F" w14:textId="0EB921FE" w:rsidR="00941D3C" w:rsidRPr="009012CB" w:rsidRDefault="00FB7180" w:rsidP="009C52DA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 w:rsidRPr="00FB7180">
            <w:rPr>
              <w:caps w:val="0"/>
              <w:color w:val="FFFFFF"/>
              <w:szCs w:val="36"/>
              <w:lang w:val="fr-CA"/>
            </w:rPr>
            <w:t xml:space="preserve">Développeur </w:t>
          </w:r>
          <w:r w:rsidR="00E66853" w:rsidRPr="00FB7180">
            <w:rPr>
              <w:caps w:val="0"/>
              <w:color w:val="FFFFFF"/>
              <w:szCs w:val="36"/>
              <w:lang w:val="fr-CA"/>
            </w:rPr>
            <w:t>Frontend</w:t>
          </w:r>
          <w:r w:rsidRPr="00FB7180">
            <w:rPr>
              <w:caps w:val="0"/>
              <w:color w:val="FFFFFF"/>
              <w:szCs w:val="36"/>
              <w:lang w:val="fr-CA"/>
            </w:rPr>
            <w:t xml:space="preserve"> Angular confirmé</w:t>
          </w:r>
        </w:p>
      </w:tc>
    </w:tr>
  </w:tbl>
  <w:p w14:paraId="197932B1" w14:textId="77777777" w:rsidR="00A76074" w:rsidRDefault="00A76074" w:rsidP="00A76074">
    <w:pPr>
      <w:pStyle w:val="En-tte"/>
      <w:tabs>
        <w:tab w:val="clear" w:pos="4320"/>
        <w:tab w:val="clear" w:pos="8640"/>
      </w:tabs>
      <w:ind w:right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0EC23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7.5pt;visibility:visible;mso-wrap-style:square" o:bullet="t">
        <v:imagedata r:id="rId1" o:title=""/>
      </v:shape>
    </w:pict>
  </w:numPicBullet>
  <w:abstractNum w:abstractNumId="0" w15:restartNumberingAfterBreak="0">
    <w:nsid w:val="FFFFFF80"/>
    <w:multiLevelType w:val="singleLevel"/>
    <w:tmpl w:val="7274366C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531B42"/>
    <w:multiLevelType w:val="hybridMultilevel"/>
    <w:tmpl w:val="955C5E2E"/>
    <w:numStyleLink w:val="ImportedStyle2"/>
  </w:abstractNum>
  <w:abstractNum w:abstractNumId="2" w15:restartNumberingAfterBreak="0">
    <w:nsid w:val="0B9F0E42"/>
    <w:multiLevelType w:val="hybridMultilevel"/>
    <w:tmpl w:val="6F7C88D4"/>
    <w:lvl w:ilvl="0" w:tplc="A18AAAAE">
      <w:start w:val="1"/>
      <w:numFmt w:val="bullet"/>
      <w:pStyle w:val="onePoint-CVTitre"/>
      <w:lvlText w:val=""/>
      <w:lvlJc w:val="left"/>
      <w:pPr>
        <w:ind w:left="720" w:hanging="360"/>
      </w:pPr>
      <w:rPr>
        <w:rFonts w:ascii="Wingdings" w:hAnsi="Wingdings" w:hint="default"/>
        <w:color w:val="0091CD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CE7"/>
    <w:multiLevelType w:val="hybridMultilevel"/>
    <w:tmpl w:val="D37CF3E4"/>
    <w:lvl w:ilvl="0" w:tplc="06EA880C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31C0F"/>
    <w:multiLevelType w:val="hybridMultilevel"/>
    <w:tmpl w:val="3D9860B6"/>
    <w:lvl w:ilvl="0" w:tplc="22A46FAA">
      <w:start w:val="1"/>
      <w:numFmt w:val="bullet"/>
      <w:pStyle w:val="onePoint-listepuce"/>
      <w:lvlText w:val="•"/>
      <w:lvlJc w:val="left"/>
      <w:pPr>
        <w:ind w:left="927" w:hanging="360"/>
      </w:pPr>
      <w:rPr>
        <w:rFonts w:ascii="Century Gothic" w:hAnsi="Century Gothic" w:hint="default"/>
        <w:color w:val="B7B7B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460FB"/>
    <w:multiLevelType w:val="hybridMultilevel"/>
    <w:tmpl w:val="955C5E2E"/>
    <w:styleLink w:val="ImportedStyle2"/>
    <w:lvl w:ilvl="0" w:tplc="7838A0A2">
      <w:start w:val="1"/>
      <w:numFmt w:val="bullet"/>
      <w:lvlText w:val="•"/>
      <w:lvlJc w:val="left"/>
      <w:pPr>
        <w:tabs>
          <w:tab w:val="num" w:pos="720"/>
        </w:tabs>
        <w:ind w:left="993" w:hanging="426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34675E4">
      <w:start w:val="1"/>
      <w:numFmt w:val="bullet"/>
      <w:lvlText w:val="o"/>
      <w:lvlJc w:val="left"/>
      <w:pPr>
        <w:tabs>
          <w:tab w:val="num" w:pos="1440"/>
        </w:tabs>
        <w:ind w:left="17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7EFA3A">
      <w:start w:val="1"/>
      <w:numFmt w:val="bullet"/>
      <w:lvlText w:val="▪"/>
      <w:lvlJc w:val="left"/>
      <w:pPr>
        <w:tabs>
          <w:tab w:val="num" w:pos="2160"/>
        </w:tabs>
        <w:ind w:left="243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0B66B44">
      <w:start w:val="1"/>
      <w:numFmt w:val="bullet"/>
      <w:lvlText w:val="•"/>
      <w:lvlJc w:val="left"/>
      <w:pPr>
        <w:tabs>
          <w:tab w:val="num" w:pos="2880"/>
        </w:tabs>
        <w:ind w:left="315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2416E8">
      <w:start w:val="1"/>
      <w:numFmt w:val="bullet"/>
      <w:lvlText w:val="o"/>
      <w:lvlJc w:val="left"/>
      <w:pPr>
        <w:tabs>
          <w:tab w:val="num" w:pos="3600"/>
        </w:tabs>
        <w:ind w:left="387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AEADBFA">
      <w:start w:val="1"/>
      <w:numFmt w:val="bullet"/>
      <w:lvlText w:val="▪"/>
      <w:lvlJc w:val="left"/>
      <w:pPr>
        <w:tabs>
          <w:tab w:val="num" w:pos="4320"/>
        </w:tabs>
        <w:ind w:left="459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96CDFF0">
      <w:start w:val="1"/>
      <w:numFmt w:val="bullet"/>
      <w:lvlText w:val="•"/>
      <w:lvlJc w:val="left"/>
      <w:pPr>
        <w:tabs>
          <w:tab w:val="num" w:pos="5040"/>
        </w:tabs>
        <w:ind w:left="53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F8E0EF6">
      <w:start w:val="1"/>
      <w:numFmt w:val="bullet"/>
      <w:lvlText w:val="o"/>
      <w:lvlJc w:val="left"/>
      <w:pPr>
        <w:tabs>
          <w:tab w:val="num" w:pos="5760"/>
        </w:tabs>
        <w:ind w:left="603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1328386">
      <w:start w:val="1"/>
      <w:numFmt w:val="bullet"/>
      <w:lvlText w:val="▪"/>
      <w:lvlJc w:val="left"/>
      <w:pPr>
        <w:tabs>
          <w:tab w:val="num" w:pos="6480"/>
        </w:tabs>
        <w:ind w:left="675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999454118">
    <w:abstractNumId w:val="3"/>
  </w:num>
  <w:num w:numId="2" w16cid:durableId="1114860642">
    <w:abstractNumId w:val="0"/>
  </w:num>
  <w:num w:numId="3" w16cid:durableId="1685982654">
    <w:abstractNumId w:val="4"/>
  </w:num>
  <w:num w:numId="4" w16cid:durableId="1009059539">
    <w:abstractNumId w:val="2"/>
  </w:num>
  <w:num w:numId="5" w16cid:durableId="1625427736">
    <w:abstractNumId w:val="1"/>
    <w:lvlOverride w:ilvl="0">
      <w:lvl w:ilvl="0" w:tplc="60DAF04E">
        <w:start w:val="1"/>
        <w:numFmt w:val="decimal"/>
        <w:lvlText w:val="•"/>
        <w:lvlJc w:val="left"/>
        <w:pPr>
          <w:tabs>
            <w:tab w:val="num" w:pos="720"/>
          </w:tabs>
          <w:ind w:left="927" w:hanging="360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87CC4632">
        <w:start w:val="1"/>
        <w:numFmt w:val="decimal"/>
        <w:lvlText w:val="o"/>
        <w:lvlJc w:val="left"/>
        <w:pPr>
          <w:tabs>
            <w:tab w:val="num" w:pos="1440"/>
          </w:tabs>
          <w:ind w:left="16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7F067EBC">
        <w:start w:val="1"/>
        <w:numFmt w:val="decimal"/>
        <w:lvlText w:val="▪"/>
        <w:lvlJc w:val="left"/>
        <w:pPr>
          <w:tabs>
            <w:tab w:val="num" w:pos="2160"/>
          </w:tabs>
          <w:ind w:left="236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53FAEEA8">
        <w:start w:val="1"/>
        <w:numFmt w:val="decimal"/>
        <w:lvlText w:val="•"/>
        <w:lvlJc w:val="left"/>
        <w:pPr>
          <w:tabs>
            <w:tab w:val="num" w:pos="2880"/>
          </w:tabs>
          <w:ind w:left="308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3BACBB60">
        <w:start w:val="1"/>
        <w:numFmt w:val="decimal"/>
        <w:lvlText w:val="o"/>
        <w:lvlJc w:val="left"/>
        <w:pPr>
          <w:tabs>
            <w:tab w:val="num" w:pos="3600"/>
          </w:tabs>
          <w:ind w:left="380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F85430F8">
        <w:start w:val="1"/>
        <w:numFmt w:val="decimal"/>
        <w:lvlText w:val="▪"/>
        <w:lvlJc w:val="left"/>
        <w:pPr>
          <w:tabs>
            <w:tab w:val="num" w:pos="4320"/>
          </w:tabs>
          <w:ind w:left="452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F522DFAA">
        <w:start w:val="1"/>
        <w:numFmt w:val="decimal"/>
        <w:lvlText w:val="•"/>
        <w:lvlJc w:val="left"/>
        <w:pPr>
          <w:tabs>
            <w:tab w:val="num" w:pos="5040"/>
          </w:tabs>
          <w:ind w:left="52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2E96B7AC">
        <w:start w:val="1"/>
        <w:numFmt w:val="decimal"/>
        <w:lvlText w:val="o"/>
        <w:lvlJc w:val="left"/>
        <w:pPr>
          <w:tabs>
            <w:tab w:val="num" w:pos="5760"/>
          </w:tabs>
          <w:ind w:left="596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FA1A5114">
        <w:start w:val="1"/>
        <w:numFmt w:val="decimal"/>
        <w:lvlText w:val="▪"/>
        <w:lvlJc w:val="left"/>
        <w:pPr>
          <w:tabs>
            <w:tab w:val="num" w:pos="6480"/>
          </w:tabs>
          <w:ind w:left="668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6" w16cid:durableId="115534276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b7b7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IPSpeechSession$" w:val="FALSE"/>
    <w:docVar w:name="IPSpeechSessionSaved$" w:val="FALSE"/>
  </w:docVars>
  <w:rsids>
    <w:rsidRoot w:val="00C9751B"/>
    <w:rsid w:val="0000148B"/>
    <w:rsid w:val="000032E5"/>
    <w:rsid w:val="00021604"/>
    <w:rsid w:val="00025054"/>
    <w:rsid w:val="00025D29"/>
    <w:rsid w:val="00026164"/>
    <w:rsid w:val="0002740A"/>
    <w:rsid w:val="00070366"/>
    <w:rsid w:val="000706C8"/>
    <w:rsid w:val="00074AB0"/>
    <w:rsid w:val="00093939"/>
    <w:rsid w:val="000956BA"/>
    <w:rsid w:val="00096641"/>
    <w:rsid w:val="00096F27"/>
    <w:rsid w:val="000A3AC3"/>
    <w:rsid w:val="000B1839"/>
    <w:rsid w:val="000C5DCF"/>
    <w:rsid w:val="000D1E20"/>
    <w:rsid w:val="000D3FA2"/>
    <w:rsid w:val="000E39EC"/>
    <w:rsid w:val="000E4EA0"/>
    <w:rsid w:val="000F4198"/>
    <w:rsid w:val="00100850"/>
    <w:rsid w:val="0010671B"/>
    <w:rsid w:val="0010674D"/>
    <w:rsid w:val="00117267"/>
    <w:rsid w:val="001247D9"/>
    <w:rsid w:val="001253DE"/>
    <w:rsid w:val="0013297B"/>
    <w:rsid w:val="001333F6"/>
    <w:rsid w:val="00140069"/>
    <w:rsid w:val="00143C27"/>
    <w:rsid w:val="001629C8"/>
    <w:rsid w:val="0016658E"/>
    <w:rsid w:val="00172262"/>
    <w:rsid w:val="00173436"/>
    <w:rsid w:val="00173ADD"/>
    <w:rsid w:val="00175F74"/>
    <w:rsid w:val="00177F22"/>
    <w:rsid w:val="0018091F"/>
    <w:rsid w:val="001813FF"/>
    <w:rsid w:val="00183AE2"/>
    <w:rsid w:val="00190676"/>
    <w:rsid w:val="00196DA7"/>
    <w:rsid w:val="001B026F"/>
    <w:rsid w:val="001C316F"/>
    <w:rsid w:val="001C48D4"/>
    <w:rsid w:val="001E18F7"/>
    <w:rsid w:val="001E4F95"/>
    <w:rsid w:val="001E6C81"/>
    <w:rsid w:val="001F662C"/>
    <w:rsid w:val="001F7CD0"/>
    <w:rsid w:val="00207315"/>
    <w:rsid w:val="002130C4"/>
    <w:rsid w:val="00226492"/>
    <w:rsid w:val="002307DB"/>
    <w:rsid w:val="00237DE5"/>
    <w:rsid w:val="00241BBA"/>
    <w:rsid w:val="0024228D"/>
    <w:rsid w:val="00246EF8"/>
    <w:rsid w:val="0025761D"/>
    <w:rsid w:val="0027441C"/>
    <w:rsid w:val="00285243"/>
    <w:rsid w:val="00292EEB"/>
    <w:rsid w:val="00295E27"/>
    <w:rsid w:val="002973D7"/>
    <w:rsid w:val="002A0762"/>
    <w:rsid w:val="002A4F59"/>
    <w:rsid w:val="002F1061"/>
    <w:rsid w:val="002F55A9"/>
    <w:rsid w:val="00300F43"/>
    <w:rsid w:val="00322765"/>
    <w:rsid w:val="00331050"/>
    <w:rsid w:val="0033149B"/>
    <w:rsid w:val="00336C53"/>
    <w:rsid w:val="00337C6D"/>
    <w:rsid w:val="0034286B"/>
    <w:rsid w:val="00353786"/>
    <w:rsid w:val="00356A86"/>
    <w:rsid w:val="003829B7"/>
    <w:rsid w:val="00383F4C"/>
    <w:rsid w:val="00392FF9"/>
    <w:rsid w:val="003A285D"/>
    <w:rsid w:val="003B5C77"/>
    <w:rsid w:val="003B6396"/>
    <w:rsid w:val="003C3D59"/>
    <w:rsid w:val="003D185B"/>
    <w:rsid w:val="003E1339"/>
    <w:rsid w:val="003E46C8"/>
    <w:rsid w:val="003F3B5C"/>
    <w:rsid w:val="003F6A73"/>
    <w:rsid w:val="00407962"/>
    <w:rsid w:val="004200F1"/>
    <w:rsid w:val="00424BE5"/>
    <w:rsid w:val="0044024A"/>
    <w:rsid w:val="00447396"/>
    <w:rsid w:val="00466EB8"/>
    <w:rsid w:val="0048219D"/>
    <w:rsid w:val="004823D0"/>
    <w:rsid w:val="00485BD6"/>
    <w:rsid w:val="00493B26"/>
    <w:rsid w:val="00494DD4"/>
    <w:rsid w:val="004B215A"/>
    <w:rsid w:val="004B2EFF"/>
    <w:rsid w:val="004B549F"/>
    <w:rsid w:val="004B54A6"/>
    <w:rsid w:val="004B5815"/>
    <w:rsid w:val="004B743F"/>
    <w:rsid w:val="004D4998"/>
    <w:rsid w:val="004D585A"/>
    <w:rsid w:val="004D7C93"/>
    <w:rsid w:val="00502846"/>
    <w:rsid w:val="00504FDF"/>
    <w:rsid w:val="0050501D"/>
    <w:rsid w:val="005079B3"/>
    <w:rsid w:val="00512F18"/>
    <w:rsid w:val="00513513"/>
    <w:rsid w:val="005156BC"/>
    <w:rsid w:val="005265C8"/>
    <w:rsid w:val="00531AF8"/>
    <w:rsid w:val="00533D44"/>
    <w:rsid w:val="00536037"/>
    <w:rsid w:val="00537D06"/>
    <w:rsid w:val="00540C37"/>
    <w:rsid w:val="00556E0D"/>
    <w:rsid w:val="0056013E"/>
    <w:rsid w:val="00566D42"/>
    <w:rsid w:val="00575CDB"/>
    <w:rsid w:val="00580692"/>
    <w:rsid w:val="00583AA5"/>
    <w:rsid w:val="00586F46"/>
    <w:rsid w:val="005A2772"/>
    <w:rsid w:val="005A3BC8"/>
    <w:rsid w:val="005B5222"/>
    <w:rsid w:val="005B6595"/>
    <w:rsid w:val="005D283E"/>
    <w:rsid w:val="005E24AC"/>
    <w:rsid w:val="005E4718"/>
    <w:rsid w:val="00601C40"/>
    <w:rsid w:val="0060308B"/>
    <w:rsid w:val="00622C78"/>
    <w:rsid w:val="00624DD9"/>
    <w:rsid w:val="0066355D"/>
    <w:rsid w:val="00663F07"/>
    <w:rsid w:val="00666149"/>
    <w:rsid w:val="00667205"/>
    <w:rsid w:val="00675347"/>
    <w:rsid w:val="00681BFF"/>
    <w:rsid w:val="00692620"/>
    <w:rsid w:val="006A5D49"/>
    <w:rsid w:val="006A679E"/>
    <w:rsid w:val="006B4F78"/>
    <w:rsid w:val="006C3BDC"/>
    <w:rsid w:val="006D3C75"/>
    <w:rsid w:val="006D442C"/>
    <w:rsid w:val="006F6453"/>
    <w:rsid w:val="006F7E7E"/>
    <w:rsid w:val="0072639F"/>
    <w:rsid w:val="007308EE"/>
    <w:rsid w:val="00737D43"/>
    <w:rsid w:val="00742AA6"/>
    <w:rsid w:val="00756DB1"/>
    <w:rsid w:val="00762E97"/>
    <w:rsid w:val="00764F39"/>
    <w:rsid w:val="00770B60"/>
    <w:rsid w:val="007737B1"/>
    <w:rsid w:val="00776530"/>
    <w:rsid w:val="00776722"/>
    <w:rsid w:val="007A0794"/>
    <w:rsid w:val="007A7908"/>
    <w:rsid w:val="007B3635"/>
    <w:rsid w:val="007B3F16"/>
    <w:rsid w:val="007C3AA7"/>
    <w:rsid w:val="007D014D"/>
    <w:rsid w:val="007D3AC9"/>
    <w:rsid w:val="007D65FC"/>
    <w:rsid w:val="007D693D"/>
    <w:rsid w:val="007E0733"/>
    <w:rsid w:val="007E426C"/>
    <w:rsid w:val="007F251D"/>
    <w:rsid w:val="00805F5A"/>
    <w:rsid w:val="008110CE"/>
    <w:rsid w:val="008256D1"/>
    <w:rsid w:val="00850BE7"/>
    <w:rsid w:val="00850C04"/>
    <w:rsid w:val="00861A11"/>
    <w:rsid w:val="00864DB7"/>
    <w:rsid w:val="00866D94"/>
    <w:rsid w:val="008675A5"/>
    <w:rsid w:val="008861CF"/>
    <w:rsid w:val="0088718B"/>
    <w:rsid w:val="00887218"/>
    <w:rsid w:val="008C1279"/>
    <w:rsid w:val="008C1D4B"/>
    <w:rsid w:val="008C284B"/>
    <w:rsid w:val="008C58FB"/>
    <w:rsid w:val="008D48E6"/>
    <w:rsid w:val="008D5E63"/>
    <w:rsid w:val="008E45F8"/>
    <w:rsid w:val="008F408D"/>
    <w:rsid w:val="008F701C"/>
    <w:rsid w:val="009012CB"/>
    <w:rsid w:val="00907FE9"/>
    <w:rsid w:val="0092420A"/>
    <w:rsid w:val="00931156"/>
    <w:rsid w:val="009317AB"/>
    <w:rsid w:val="00941D3C"/>
    <w:rsid w:val="009424FB"/>
    <w:rsid w:val="00943BCB"/>
    <w:rsid w:val="0097674A"/>
    <w:rsid w:val="00983B22"/>
    <w:rsid w:val="00992A10"/>
    <w:rsid w:val="0099660F"/>
    <w:rsid w:val="009A286F"/>
    <w:rsid w:val="009B4F77"/>
    <w:rsid w:val="009C52DA"/>
    <w:rsid w:val="009E1D51"/>
    <w:rsid w:val="009F45F3"/>
    <w:rsid w:val="00A0400C"/>
    <w:rsid w:val="00A3090E"/>
    <w:rsid w:val="00A3212D"/>
    <w:rsid w:val="00A3548F"/>
    <w:rsid w:val="00A71F75"/>
    <w:rsid w:val="00A733B8"/>
    <w:rsid w:val="00A74F28"/>
    <w:rsid w:val="00A76074"/>
    <w:rsid w:val="00A80AD3"/>
    <w:rsid w:val="00AA18FD"/>
    <w:rsid w:val="00AA4488"/>
    <w:rsid w:val="00AA5DC9"/>
    <w:rsid w:val="00AA6936"/>
    <w:rsid w:val="00AA79E3"/>
    <w:rsid w:val="00AA7A34"/>
    <w:rsid w:val="00AE3309"/>
    <w:rsid w:val="00AF3BD9"/>
    <w:rsid w:val="00AF3CD6"/>
    <w:rsid w:val="00AF41A7"/>
    <w:rsid w:val="00B12D53"/>
    <w:rsid w:val="00B167DA"/>
    <w:rsid w:val="00B16A90"/>
    <w:rsid w:val="00B30B1A"/>
    <w:rsid w:val="00B32688"/>
    <w:rsid w:val="00B328FB"/>
    <w:rsid w:val="00B32A15"/>
    <w:rsid w:val="00B37CD7"/>
    <w:rsid w:val="00B41BEC"/>
    <w:rsid w:val="00B4334F"/>
    <w:rsid w:val="00B43515"/>
    <w:rsid w:val="00B56284"/>
    <w:rsid w:val="00B703D9"/>
    <w:rsid w:val="00B745CD"/>
    <w:rsid w:val="00B818F6"/>
    <w:rsid w:val="00BA1EDE"/>
    <w:rsid w:val="00BA59CE"/>
    <w:rsid w:val="00BB47C9"/>
    <w:rsid w:val="00BC2F7B"/>
    <w:rsid w:val="00BC4399"/>
    <w:rsid w:val="00BC4638"/>
    <w:rsid w:val="00BD32E2"/>
    <w:rsid w:val="00BE0A38"/>
    <w:rsid w:val="00BE7E1C"/>
    <w:rsid w:val="00BF02A2"/>
    <w:rsid w:val="00BF2680"/>
    <w:rsid w:val="00C000D6"/>
    <w:rsid w:val="00C01640"/>
    <w:rsid w:val="00C04D05"/>
    <w:rsid w:val="00C108DA"/>
    <w:rsid w:val="00C152B5"/>
    <w:rsid w:val="00C15902"/>
    <w:rsid w:val="00C20ABA"/>
    <w:rsid w:val="00C23FEF"/>
    <w:rsid w:val="00C26A09"/>
    <w:rsid w:val="00C3204F"/>
    <w:rsid w:val="00C35EA1"/>
    <w:rsid w:val="00C364DE"/>
    <w:rsid w:val="00C366DF"/>
    <w:rsid w:val="00C40365"/>
    <w:rsid w:val="00C450B0"/>
    <w:rsid w:val="00C525FA"/>
    <w:rsid w:val="00C52B2F"/>
    <w:rsid w:val="00C543C7"/>
    <w:rsid w:val="00C67707"/>
    <w:rsid w:val="00C748D9"/>
    <w:rsid w:val="00C9751B"/>
    <w:rsid w:val="00C978EE"/>
    <w:rsid w:val="00CA79DE"/>
    <w:rsid w:val="00CC7ECC"/>
    <w:rsid w:val="00CE2293"/>
    <w:rsid w:val="00CF4088"/>
    <w:rsid w:val="00CF5086"/>
    <w:rsid w:val="00CF5698"/>
    <w:rsid w:val="00D01077"/>
    <w:rsid w:val="00D03413"/>
    <w:rsid w:val="00D109E0"/>
    <w:rsid w:val="00D118C6"/>
    <w:rsid w:val="00D279F4"/>
    <w:rsid w:val="00D3540D"/>
    <w:rsid w:val="00D37933"/>
    <w:rsid w:val="00D4071A"/>
    <w:rsid w:val="00D64823"/>
    <w:rsid w:val="00D86A95"/>
    <w:rsid w:val="00D935F3"/>
    <w:rsid w:val="00DB1003"/>
    <w:rsid w:val="00DC057A"/>
    <w:rsid w:val="00DC1280"/>
    <w:rsid w:val="00DC1306"/>
    <w:rsid w:val="00DC2629"/>
    <w:rsid w:val="00DF1278"/>
    <w:rsid w:val="00DF7CEC"/>
    <w:rsid w:val="00E1053A"/>
    <w:rsid w:val="00E15F5A"/>
    <w:rsid w:val="00E66853"/>
    <w:rsid w:val="00E7564A"/>
    <w:rsid w:val="00E84B73"/>
    <w:rsid w:val="00E863BA"/>
    <w:rsid w:val="00E91A5D"/>
    <w:rsid w:val="00EA02DF"/>
    <w:rsid w:val="00EA0F90"/>
    <w:rsid w:val="00EB112C"/>
    <w:rsid w:val="00EB7431"/>
    <w:rsid w:val="00ED64BE"/>
    <w:rsid w:val="00EF2209"/>
    <w:rsid w:val="00EF25AF"/>
    <w:rsid w:val="00EF37FA"/>
    <w:rsid w:val="00F404F1"/>
    <w:rsid w:val="00F44A88"/>
    <w:rsid w:val="00F56E73"/>
    <w:rsid w:val="00F83516"/>
    <w:rsid w:val="00F857EB"/>
    <w:rsid w:val="00F86261"/>
    <w:rsid w:val="00F86D5B"/>
    <w:rsid w:val="00FB53FA"/>
    <w:rsid w:val="00FB553E"/>
    <w:rsid w:val="00FB5F33"/>
    <w:rsid w:val="00FB7180"/>
    <w:rsid w:val="00FE0D35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7b7b2"/>
    </o:shapedefaults>
    <o:shapelayout v:ext="edit">
      <o:idmap v:ext="edit" data="2"/>
    </o:shapelayout>
  </w:shapeDefaults>
  <w:decimalSymbol w:val=","/>
  <w:listSeparator w:val=";"/>
  <w14:docId w14:val="297F6FC4"/>
  <w15:docId w15:val="{82D9CB9F-9468-4E86-A1D2-642588D6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761D"/>
    <w:rPr>
      <w:rFonts w:ascii="Century Gothic" w:hAnsi="Century Gothic"/>
      <w:color w:val="000000"/>
      <w:szCs w:val="22"/>
      <w:lang w:val="fr-CA" w:eastAsia="en-US"/>
    </w:rPr>
  </w:style>
  <w:style w:type="paragraph" w:styleId="Titre1">
    <w:name w:val="heading 1"/>
    <w:basedOn w:val="Normal"/>
    <w:next w:val="Normal"/>
    <w:qFormat/>
    <w:rsid w:val="001333F6"/>
    <w:pPr>
      <w:keepNext/>
      <w:widowControl w:val="0"/>
      <w:pBdr>
        <w:bottom w:val="single" w:sz="18" w:space="1" w:color="A6A6A6"/>
      </w:pBdr>
      <w:spacing w:before="240" w:line="360" w:lineRule="auto"/>
      <w:jc w:val="center"/>
      <w:outlineLvl w:val="0"/>
    </w:pPr>
    <w:rPr>
      <w:b/>
      <w:bCs/>
      <w:caps/>
      <w:color w:val="FF6600"/>
      <w:sz w:val="32"/>
      <w:szCs w:val="24"/>
    </w:rPr>
  </w:style>
  <w:style w:type="paragraph" w:styleId="Titre2">
    <w:name w:val="heading 2"/>
    <w:basedOn w:val="Normal"/>
    <w:next w:val="Normal"/>
    <w:qFormat/>
    <w:rsid w:val="001333F6"/>
    <w:pPr>
      <w:keepNext/>
      <w:widowControl w:val="0"/>
      <w:pBdr>
        <w:bottom w:val="dotted" w:sz="8" w:space="1" w:color="0070C0"/>
      </w:pBdr>
      <w:tabs>
        <w:tab w:val="left" w:pos="720"/>
      </w:tabs>
      <w:spacing w:before="360" w:after="120" w:line="360" w:lineRule="auto"/>
      <w:outlineLvl w:val="1"/>
    </w:pPr>
    <w:rPr>
      <w:b/>
      <w:bCs/>
      <w:color w:val="FF6600"/>
      <w:sz w:val="24"/>
      <w:szCs w:val="24"/>
    </w:rPr>
  </w:style>
  <w:style w:type="paragraph" w:styleId="Titre3">
    <w:name w:val="heading 3"/>
    <w:basedOn w:val="Normal"/>
    <w:next w:val="Normal"/>
    <w:qFormat/>
    <w:rsid w:val="001333F6"/>
    <w:pPr>
      <w:keepNext/>
      <w:jc w:val="center"/>
      <w:outlineLvl w:val="2"/>
    </w:pPr>
    <w:rPr>
      <w:rFonts w:ascii="Times New Roman" w:hAnsi="Times New Roman"/>
      <w:b/>
      <w:bCs/>
      <w:sz w:val="24"/>
      <w:szCs w:val="24"/>
      <w:u w:val="single"/>
    </w:rPr>
  </w:style>
  <w:style w:type="paragraph" w:styleId="Titre4">
    <w:name w:val="heading 4"/>
    <w:basedOn w:val="Normal"/>
    <w:next w:val="Normal"/>
    <w:qFormat/>
    <w:rsid w:val="001333F6"/>
    <w:pPr>
      <w:keepNext/>
      <w:ind w:left="2160" w:hanging="2160"/>
      <w:outlineLvl w:val="3"/>
    </w:pPr>
    <w:rPr>
      <w:i/>
      <w:iCs/>
    </w:rPr>
  </w:style>
  <w:style w:type="paragraph" w:styleId="Titre5">
    <w:name w:val="heading 5"/>
    <w:basedOn w:val="Normal"/>
    <w:next w:val="Normal"/>
    <w:qFormat/>
    <w:rsid w:val="001333F6"/>
    <w:pPr>
      <w:keepNext/>
      <w:outlineLvl w:val="4"/>
    </w:pPr>
    <w:rPr>
      <w:rFonts w:ascii="Times New Roman" w:hAnsi="Times New Roman"/>
      <w:b/>
      <w:bCs/>
      <w:sz w:val="24"/>
      <w:szCs w:val="24"/>
    </w:rPr>
  </w:style>
  <w:style w:type="paragraph" w:styleId="Titre6">
    <w:name w:val="heading 6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5"/>
    </w:pPr>
    <w:rPr>
      <w:b/>
      <w:bCs/>
      <w:sz w:val="26"/>
      <w:szCs w:val="26"/>
    </w:rPr>
  </w:style>
  <w:style w:type="paragraph" w:styleId="Titre7">
    <w:name w:val="heading 7"/>
    <w:basedOn w:val="Normal"/>
    <w:next w:val="Normal"/>
    <w:qFormat/>
    <w:rsid w:val="001333F6"/>
    <w:pPr>
      <w:keepNext/>
      <w:numPr>
        <w:ilvl w:val="12"/>
      </w:numPr>
      <w:tabs>
        <w:tab w:val="left" w:pos="2160"/>
      </w:tabs>
      <w:outlineLvl w:val="6"/>
    </w:pPr>
    <w:rPr>
      <w:b/>
      <w:bCs/>
    </w:rPr>
  </w:style>
  <w:style w:type="paragraph" w:styleId="Titre8">
    <w:name w:val="heading 8"/>
    <w:basedOn w:val="Normal"/>
    <w:next w:val="Normal"/>
    <w:qFormat/>
    <w:rsid w:val="001333F6"/>
    <w:pPr>
      <w:keepNext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1333F6"/>
    <w:pPr>
      <w:ind w:left="3510" w:hanging="3510"/>
    </w:pPr>
    <w:rPr>
      <w:i/>
      <w:iCs/>
    </w:rPr>
  </w:style>
  <w:style w:type="paragraph" w:styleId="Retraitcorpsdetexte2">
    <w:name w:val="Body Text Indent 2"/>
    <w:basedOn w:val="Normal"/>
    <w:rsid w:val="001333F6"/>
    <w:pPr>
      <w:ind w:left="3600" w:hanging="3600"/>
    </w:pPr>
    <w:rPr>
      <w:i/>
      <w:iCs/>
    </w:rPr>
  </w:style>
  <w:style w:type="paragraph" w:styleId="Retraitcorpsdetexte3">
    <w:name w:val="Body Text Indent 3"/>
    <w:basedOn w:val="Normal"/>
    <w:rsid w:val="001333F6"/>
    <w:pPr>
      <w:ind w:left="1620" w:hanging="180"/>
    </w:pPr>
    <w:rPr>
      <w:i/>
      <w:iCs/>
    </w:rPr>
  </w:style>
  <w:style w:type="paragraph" w:styleId="En-tte">
    <w:name w:val="header"/>
    <w:basedOn w:val="Normal"/>
    <w:rsid w:val="001333F6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1333F6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1333F6"/>
  </w:style>
  <w:style w:type="paragraph" w:styleId="Corpsdetexte">
    <w:name w:val="Body Text"/>
    <w:basedOn w:val="Normal"/>
    <w:rsid w:val="001333F6"/>
    <w:pPr>
      <w:widowControl w:val="0"/>
      <w:tabs>
        <w:tab w:val="left" w:pos="1440"/>
      </w:tabs>
      <w:jc w:val="both"/>
    </w:pPr>
  </w:style>
  <w:style w:type="paragraph" w:customStyle="1" w:styleId="Texte1">
    <w:name w:val="Texte 1"/>
    <w:basedOn w:val="Normal"/>
    <w:rsid w:val="001333F6"/>
    <w:pPr>
      <w:spacing w:after="240"/>
      <w:jc w:val="both"/>
    </w:pPr>
    <w:rPr>
      <w:rFonts w:ascii="Arial" w:hAnsi="Arial" w:cs="Arial"/>
      <w:szCs w:val="20"/>
    </w:rPr>
  </w:style>
  <w:style w:type="character" w:styleId="Lienhypertexte">
    <w:name w:val="Hyperlink"/>
    <w:rsid w:val="001333F6"/>
    <w:rPr>
      <w:color w:val="0000FF"/>
      <w:u w:val="single"/>
    </w:rPr>
  </w:style>
  <w:style w:type="paragraph" w:styleId="Titre">
    <w:name w:val="Title"/>
    <w:basedOn w:val="Normal"/>
    <w:qFormat/>
    <w:rsid w:val="001333F6"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Retraitcorpsdetexte">
    <w:name w:val="Body Text Indent"/>
    <w:basedOn w:val="Normal"/>
    <w:rsid w:val="001333F6"/>
    <w:pPr>
      <w:tabs>
        <w:tab w:val="left" w:pos="1985"/>
      </w:tabs>
      <w:ind w:left="720" w:hanging="2160"/>
    </w:pPr>
  </w:style>
  <w:style w:type="paragraph" w:customStyle="1" w:styleId="Employeur">
    <w:name w:val="Employeur"/>
    <w:basedOn w:val="Normal"/>
    <w:rsid w:val="001333F6"/>
    <w:pPr>
      <w:tabs>
        <w:tab w:val="right" w:pos="9356"/>
      </w:tabs>
      <w:spacing w:before="600"/>
      <w:ind w:left="284"/>
    </w:pPr>
    <w:rPr>
      <w:rFonts w:ascii="Times New Roman" w:hAnsi="Times New Roman"/>
      <w:b/>
      <w:sz w:val="24"/>
      <w:szCs w:val="20"/>
    </w:rPr>
  </w:style>
  <w:style w:type="paragraph" w:customStyle="1" w:styleId="Poste">
    <w:name w:val="Poste"/>
    <w:basedOn w:val="Normal"/>
    <w:rsid w:val="001333F6"/>
    <w:pPr>
      <w:spacing w:after="240"/>
      <w:ind w:left="568" w:hanging="284"/>
    </w:pPr>
    <w:rPr>
      <w:rFonts w:ascii="Times New Roman" w:hAnsi="Times New Roman"/>
      <w:b/>
      <w:i/>
      <w:szCs w:val="20"/>
    </w:rPr>
  </w:style>
  <w:style w:type="paragraph" w:customStyle="1" w:styleId="Environnement">
    <w:name w:val="Environnement"/>
    <w:basedOn w:val="Normal"/>
    <w:rsid w:val="001333F6"/>
    <w:pPr>
      <w:spacing w:before="240" w:after="240"/>
      <w:ind w:left="1985" w:hanging="1701"/>
    </w:pPr>
    <w:rPr>
      <w:rFonts w:ascii="Times New Roman" w:hAnsi="Times New Roman"/>
      <w:szCs w:val="20"/>
    </w:rPr>
  </w:style>
  <w:style w:type="character" w:styleId="Lienhypertextesuivivisit">
    <w:name w:val="FollowedHyperlink"/>
    <w:rsid w:val="001333F6"/>
    <w:rPr>
      <w:color w:val="800080"/>
      <w:u w:val="single"/>
    </w:rPr>
  </w:style>
  <w:style w:type="paragraph" w:styleId="Corpsdetexte3">
    <w:name w:val="Body Text 3"/>
    <w:basedOn w:val="Normal"/>
    <w:rsid w:val="001333F6"/>
    <w:pPr>
      <w:spacing w:after="120"/>
    </w:pPr>
    <w:rPr>
      <w:rFonts w:ascii="Eurostile" w:hAnsi="Eurostile"/>
      <w:sz w:val="16"/>
      <w:szCs w:val="16"/>
    </w:rPr>
  </w:style>
  <w:style w:type="paragraph" w:customStyle="1" w:styleId="Point-1">
    <w:name w:val="Point-1"/>
    <w:basedOn w:val="Normal"/>
    <w:rsid w:val="001333F6"/>
    <w:pPr>
      <w:ind w:left="851" w:hanging="284"/>
    </w:pPr>
    <w:rPr>
      <w:rFonts w:ascii="Times New Roman" w:hAnsi="Times New Roman"/>
      <w:szCs w:val="20"/>
      <w:lang w:eastAsia="fr-FR"/>
    </w:rPr>
  </w:style>
  <w:style w:type="paragraph" w:styleId="Listepuces5">
    <w:name w:val="List Bullet 5"/>
    <w:basedOn w:val="Normal"/>
    <w:autoRedefine/>
    <w:rsid w:val="001333F6"/>
    <w:pPr>
      <w:numPr>
        <w:numId w:val="2"/>
      </w:numPr>
      <w:tabs>
        <w:tab w:val="clear" w:pos="1492"/>
        <w:tab w:val="left" w:pos="1491"/>
      </w:tabs>
      <w:ind w:left="1491" w:hanging="357"/>
    </w:pPr>
    <w:rPr>
      <w:rFonts w:ascii="Times New Roman" w:hAnsi="Times New Roman"/>
      <w:szCs w:val="20"/>
      <w:lang w:val="fr-FR" w:eastAsia="fr-FR"/>
    </w:rPr>
  </w:style>
  <w:style w:type="paragraph" w:customStyle="1" w:styleId="Titre-Fonction">
    <w:name w:val="Titre - Fonction"/>
    <w:basedOn w:val="Normal"/>
    <w:qFormat/>
    <w:rsid w:val="001333F6"/>
    <w:pPr>
      <w:jc w:val="right"/>
    </w:pPr>
    <w:rPr>
      <w:b/>
      <w:i/>
      <w:color w:val="FF6600"/>
      <w:sz w:val="28"/>
      <w:lang w:val="fr-FR"/>
    </w:rPr>
  </w:style>
  <w:style w:type="paragraph" w:customStyle="1" w:styleId="onePoint-SousTitre">
    <w:name w:val="onePoint - Sous Titre"/>
    <w:basedOn w:val="Normal"/>
    <w:qFormat/>
    <w:rsid w:val="006C3BDC"/>
    <w:pPr>
      <w:spacing w:before="240" w:after="120"/>
    </w:pPr>
    <w:rPr>
      <w:b/>
      <w:bCs/>
      <w:color w:val="auto"/>
      <w:lang w:val="fr-FR"/>
    </w:rPr>
  </w:style>
  <w:style w:type="paragraph" w:styleId="Textedebulles">
    <w:name w:val="Balloon Text"/>
    <w:basedOn w:val="Normal"/>
    <w:rsid w:val="001333F6"/>
    <w:rPr>
      <w:rFonts w:cs="Tahoma"/>
      <w:sz w:val="16"/>
      <w:szCs w:val="16"/>
    </w:rPr>
  </w:style>
  <w:style w:type="character" w:customStyle="1" w:styleId="CarCar1">
    <w:name w:val="Car Car1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Explorateurdedocuments">
    <w:name w:val="Document Map"/>
    <w:basedOn w:val="Normal"/>
    <w:semiHidden/>
    <w:rsid w:val="001333F6"/>
    <w:rPr>
      <w:rFonts w:ascii="Tahoma" w:hAnsi="Tahoma" w:cs="Tahoma"/>
      <w:sz w:val="16"/>
      <w:szCs w:val="16"/>
    </w:rPr>
  </w:style>
  <w:style w:type="character" w:customStyle="1" w:styleId="CarCar">
    <w:name w:val="Car Car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Paragraphedeliste">
    <w:name w:val="List Paragraph"/>
    <w:basedOn w:val="Normal"/>
    <w:qFormat/>
    <w:rsid w:val="001333F6"/>
    <w:pPr>
      <w:ind w:left="720"/>
      <w:contextualSpacing/>
    </w:pPr>
  </w:style>
  <w:style w:type="paragraph" w:customStyle="1" w:styleId="Puce">
    <w:name w:val="Puce"/>
    <w:basedOn w:val="Normal"/>
    <w:rsid w:val="001333F6"/>
    <w:pPr>
      <w:numPr>
        <w:numId w:val="1"/>
      </w:numPr>
      <w:spacing w:before="40" w:after="40"/>
    </w:pPr>
    <w:rPr>
      <w:rFonts w:ascii="Verdana" w:hAnsi="Verdana"/>
      <w:color w:val="808080"/>
      <w:szCs w:val="24"/>
      <w:lang w:val="fr-FR" w:eastAsia="fr-FR"/>
    </w:rPr>
  </w:style>
  <w:style w:type="paragraph" w:customStyle="1" w:styleId="Mission">
    <w:name w:val="Mission"/>
    <w:basedOn w:val="Normal"/>
    <w:rsid w:val="001333F6"/>
    <w:pPr>
      <w:spacing w:after="120"/>
      <w:jc w:val="both"/>
    </w:pPr>
    <w:rPr>
      <w:rFonts w:ascii="Verdana" w:hAnsi="Verdana"/>
      <w:color w:val="808080"/>
      <w:szCs w:val="24"/>
      <w:lang w:val="fr-FR" w:eastAsia="fr-FR"/>
    </w:rPr>
  </w:style>
  <w:style w:type="paragraph" w:customStyle="1" w:styleId="Client">
    <w:name w:val="Client"/>
    <w:basedOn w:val="Normal"/>
    <w:rsid w:val="001333F6"/>
    <w:rPr>
      <w:rFonts w:ascii="Verdana" w:hAnsi="Verdana"/>
      <w:b/>
      <w:bCs/>
      <w:caps/>
      <w:color w:val="000080"/>
      <w:sz w:val="28"/>
      <w:szCs w:val="24"/>
      <w:lang w:val="fr-FR" w:eastAsia="fr-FR"/>
    </w:rPr>
  </w:style>
  <w:style w:type="character" w:customStyle="1" w:styleId="sous-titre">
    <w:name w:val="sous-titre"/>
    <w:uiPriority w:val="1"/>
    <w:qFormat/>
    <w:rsid w:val="0050501D"/>
    <w:rPr>
      <w:b/>
      <w:bCs/>
      <w:color w:val="000000"/>
      <w:lang w:val="fr-FR"/>
    </w:rPr>
  </w:style>
  <w:style w:type="paragraph" w:customStyle="1" w:styleId="CVFonction">
    <w:name w:val="CV Fonction"/>
    <w:basedOn w:val="Normal"/>
    <w:qFormat/>
    <w:rsid w:val="003C3D59"/>
    <w:pPr>
      <w:jc w:val="center"/>
    </w:pPr>
    <w:rPr>
      <w:caps/>
      <w:sz w:val="44"/>
      <w:szCs w:val="44"/>
      <w:lang w:val="fr-FR"/>
    </w:rPr>
  </w:style>
  <w:style w:type="paragraph" w:customStyle="1" w:styleId="CVNom">
    <w:name w:val="CV Nom"/>
    <w:basedOn w:val="Normal"/>
    <w:qFormat/>
    <w:rsid w:val="00B745CD"/>
    <w:rPr>
      <w:sz w:val="36"/>
      <w:szCs w:val="44"/>
      <w:lang w:val="fr-FR"/>
    </w:rPr>
  </w:style>
  <w:style w:type="paragraph" w:customStyle="1" w:styleId="CVFormationage">
    <w:name w:val="CV Formation &amp; age"/>
    <w:basedOn w:val="Normal"/>
    <w:qFormat/>
    <w:rsid w:val="00B745CD"/>
    <w:rPr>
      <w:sz w:val="28"/>
      <w:szCs w:val="44"/>
      <w:lang w:val="fr-FR"/>
    </w:rPr>
  </w:style>
  <w:style w:type="paragraph" w:customStyle="1" w:styleId="CVTitreBleu">
    <w:name w:val="CV Titre Bleu"/>
    <w:basedOn w:val="Normal"/>
    <w:qFormat/>
    <w:rsid w:val="00850C04"/>
    <w:rPr>
      <w:b/>
      <w:bCs/>
      <w:i/>
      <w:color w:val="00B0F0"/>
      <w:spacing w:val="20"/>
      <w:sz w:val="48"/>
      <w:lang w:val="fr-FR"/>
    </w:rPr>
  </w:style>
  <w:style w:type="paragraph" w:customStyle="1" w:styleId="CVSousTitreGris">
    <w:name w:val="CV Sous Titre Gris"/>
    <w:basedOn w:val="Normal"/>
    <w:qFormat/>
    <w:rsid w:val="007B3635"/>
    <w:pPr>
      <w:spacing w:after="200"/>
    </w:pPr>
    <w:rPr>
      <w:b/>
      <w:color w:val="808080"/>
      <w:spacing w:val="20"/>
      <w:sz w:val="28"/>
    </w:rPr>
  </w:style>
  <w:style w:type="paragraph" w:customStyle="1" w:styleId="onePoint-CVTitre">
    <w:name w:val="onePoint - CV Titre"/>
    <w:basedOn w:val="Normal"/>
    <w:qFormat/>
    <w:rsid w:val="00466EB8"/>
    <w:pPr>
      <w:numPr>
        <w:numId w:val="4"/>
      </w:numPr>
      <w:spacing w:after="60"/>
      <w:ind w:left="567" w:hanging="567"/>
    </w:pPr>
    <w:rPr>
      <w:caps/>
      <w:color w:val="231F20"/>
      <w:sz w:val="32"/>
    </w:rPr>
  </w:style>
  <w:style w:type="table" w:styleId="Grilledutableau">
    <w:name w:val="Table Grid"/>
    <w:basedOn w:val="TableauNormal"/>
    <w:rsid w:val="001665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TitreBleuGauche30mm">
    <w:name w:val="CV Titre Bleu + Gauche : 30 mm"/>
    <w:basedOn w:val="CVTitreBleu"/>
    <w:rsid w:val="00CF4088"/>
    <w:pPr>
      <w:ind w:left="1701"/>
    </w:pPr>
    <w:rPr>
      <w:iCs/>
      <w:szCs w:val="20"/>
    </w:rPr>
  </w:style>
  <w:style w:type="paragraph" w:customStyle="1" w:styleId="CVSousTitreGrisGauche30mm">
    <w:name w:val="CV Sous Titre Gris + Gauche :  30 mm"/>
    <w:basedOn w:val="CVSousTitreGris"/>
    <w:rsid w:val="002973D7"/>
    <w:pPr>
      <w:ind w:left="1701"/>
    </w:pPr>
    <w:rPr>
      <w:b w:val="0"/>
      <w:bCs/>
      <w:szCs w:val="20"/>
    </w:rPr>
  </w:style>
  <w:style w:type="paragraph" w:customStyle="1" w:styleId="CVTitreOrangeGauche30mm">
    <w:name w:val="CV Titre Orange + Gauche :  30 mm"/>
    <w:basedOn w:val="onePoint-CVTitre"/>
    <w:rsid w:val="00CF4088"/>
    <w:pPr>
      <w:ind w:left="1701"/>
    </w:pPr>
    <w:rPr>
      <w:bCs/>
      <w:iCs/>
      <w:szCs w:val="20"/>
    </w:rPr>
  </w:style>
  <w:style w:type="character" w:customStyle="1" w:styleId="A1">
    <w:name w:val="A1"/>
    <w:uiPriority w:val="99"/>
    <w:rsid w:val="00356A86"/>
    <w:rPr>
      <w:rFonts w:cs="Futura Std Light"/>
      <w:color w:val="211D1E"/>
      <w:sz w:val="20"/>
      <w:szCs w:val="20"/>
    </w:rPr>
  </w:style>
  <w:style w:type="paragraph" w:customStyle="1" w:styleId="TexteCenturyGothic">
    <w:name w:val="Texte Century Gothic"/>
    <w:basedOn w:val="Normal"/>
    <w:qFormat/>
    <w:rsid w:val="006C3BDC"/>
    <w:pPr>
      <w:spacing w:after="120"/>
      <w:ind w:left="2126" w:hanging="2126"/>
    </w:pPr>
  </w:style>
  <w:style w:type="paragraph" w:customStyle="1" w:styleId="onePoint-listepuce">
    <w:name w:val="onePoint - liste à puce"/>
    <w:basedOn w:val="Paragraphedeliste"/>
    <w:qFormat/>
    <w:rsid w:val="00117267"/>
    <w:pPr>
      <w:numPr>
        <w:numId w:val="3"/>
      </w:numPr>
    </w:pPr>
    <w:rPr>
      <w:noProof/>
      <w:lang w:val="fr-FR"/>
    </w:rPr>
  </w:style>
  <w:style w:type="paragraph" w:customStyle="1" w:styleId="Default">
    <w:name w:val="Default"/>
    <w:rsid w:val="00336C53"/>
    <w:rPr>
      <w:rFonts w:ascii="Helvetica Neue" w:eastAsia="Arial Unicode MS" w:hAnsi="Helvetica Neue" w:cs="Arial Unicode MS"/>
      <w:color w:val="000000"/>
      <w:sz w:val="22"/>
      <w:szCs w:val="22"/>
    </w:rPr>
  </w:style>
  <w:style w:type="numbering" w:customStyle="1" w:styleId="ImportedStyle2">
    <w:name w:val="Imported Style 2"/>
    <w:rsid w:val="00336C53"/>
    <w:pPr>
      <w:numPr>
        <w:numId w:val="6"/>
      </w:numPr>
    </w:pPr>
  </w:style>
  <w:style w:type="paragraph" w:customStyle="1" w:styleId="CV-comptences3">
    <w:name w:val="CV-compétences 3"/>
    <w:rsid w:val="008F701C"/>
    <w:pPr>
      <w:tabs>
        <w:tab w:val="left" w:pos="1134"/>
      </w:tabs>
      <w:suppressAutoHyphens/>
      <w:spacing w:before="60" w:after="60" w:line="240" w:lineRule="exact"/>
    </w:pPr>
    <w:rPr>
      <w:rFonts w:ascii="Arial" w:hAnsi="Arial"/>
      <w:kern w:val="1"/>
      <w:szCs w:val="24"/>
    </w:rPr>
  </w:style>
  <w:style w:type="paragraph" w:customStyle="1" w:styleId="Descriptif">
    <w:name w:val="Descriptif"/>
    <w:basedOn w:val="Normal"/>
    <w:rsid w:val="008F701C"/>
    <w:pPr>
      <w:suppressAutoHyphens/>
      <w:spacing w:after="120"/>
      <w:ind w:right="11"/>
      <w:jc w:val="both"/>
    </w:pPr>
    <w:rPr>
      <w:rFonts w:ascii="Arial" w:hAnsi="Arial" w:cs="Palatino"/>
      <w:color w:val="auto"/>
      <w:kern w:val="1"/>
      <w:szCs w:val="24"/>
      <w:lang w:val="fr-FR" w:eastAsia="zh-CN"/>
    </w:rPr>
  </w:style>
  <w:style w:type="character" w:styleId="Marquedecommentaire">
    <w:name w:val="annotation reference"/>
    <w:basedOn w:val="Policepardfaut"/>
    <w:semiHidden/>
    <w:unhideWhenUsed/>
    <w:rsid w:val="0009664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96641"/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96641"/>
    <w:rPr>
      <w:rFonts w:ascii="Century Gothic" w:hAnsi="Century Gothic"/>
      <w:color w:val="000000"/>
      <w:lang w:val="fr-CA"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9664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96641"/>
    <w:rPr>
      <w:rFonts w:ascii="Century Gothic" w:hAnsi="Century Gothic"/>
      <w:b/>
      <w:bCs/>
      <w:color w:val="000000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hilparis12@g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hilparis12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nes-ouimet\AppData\Local\Microsoft\Windows\Temporary%20Internet%20Files\Low\Content.IE5\O86ET7RI\mod&#232;le+CV..%5b1%5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a4a4c-8e85-4bd2-9392-47fabf60980a">
      <Terms xmlns="http://schemas.microsoft.com/office/infopath/2007/PartnerControls"/>
    </lcf76f155ced4ddcb4097134ff3c332f>
    <TaxCatchAll xmlns="e5b28b71-7276-45b1-b522-f8951448804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E1508D5DE6F48ACB39D3930A738C5" ma:contentTypeVersion="17" ma:contentTypeDescription="Crée un document." ma:contentTypeScope="" ma:versionID="a080850d4166b028b15e889f5fcad600">
  <xsd:schema xmlns:xsd="http://www.w3.org/2001/XMLSchema" xmlns:xs="http://www.w3.org/2001/XMLSchema" xmlns:p="http://schemas.microsoft.com/office/2006/metadata/properties" xmlns:ns2="6cba4a4c-8e85-4bd2-9392-47fabf60980a" xmlns:ns3="e5b28b71-7276-45b1-b522-f89514488049" targetNamespace="http://schemas.microsoft.com/office/2006/metadata/properties" ma:root="true" ma:fieldsID="a702620912e2c0875d1c2ccaf4476ab1" ns2:_="" ns3:_="">
    <xsd:import namespace="6cba4a4c-8e85-4bd2-9392-47fabf60980a"/>
    <xsd:import namespace="e5b28b71-7276-45b1-b522-f89514488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4a4c-8e85-4bd2-9392-47fabf6098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28b71-7276-45b1-b522-f89514488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bb4948a-7fa9-4a08-ac15-203d0f4808fd}" ma:internalName="TaxCatchAll" ma:showField="CatchAllData" ma:web="e5b28b71-7276-45b1-b522-f89514488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781238-04E1-4875-BC34-48409ACF47F8}">
  <ds:schemaRefs>
    <ds:schemaRef ds:uri="http://schemas.microsoft.com/office/2006/metadata/properties"/>
    <ds:schemaRef ds:uri="http://schemas.microsoft.com/office/infopath/2007/PartnerControls"/>
    <ds:schemaRef ds:uri="6cba4a4c-8e85-4bd2-9392-47fabf60980a"/>
    <ds:schemaRef ds:uri="e5b28b71-7276-45b1-b522-f89514488049"/>
  </ds:schemaRefs>
</ds:datastoreItem>
</file>

<file path=customXml/itemProps2.xml><?xml version="1.0" encoding="utf-8"?>
<ds:datastoreItem xmlns:ds="http://schemas.openxmlformats.org/officeDocument/2006/customXml" ds:itemID="{87212F12-B1EF-4682-B1D3-C35A831242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554B46-139A-4F5B-9D32-1604DE4CB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4a4c-8e85-4bd2-9392-47fabf60980a"/>
    <ds:schemaRef ds:uri="e5b28b71-7276-45b1-b522-f89514488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CD519B-6DE3-4E99-8E1E-CC004CFC36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modèle+CV..[1].dotx</Template>
  <TotalTime>42</TotalTime>
  <Pages>4</Pages>
  <Words>1036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</vt:lpstr>
    </vt:vector>
  </TitlesOfParts>
  <Company>onePoint technology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barnes-ouimet</dc:creator>
  <cp:lastModifiedBy>PARMENTIER Philippe (DGSI DISCO)</cp:lastModifiedBy>
  <cp:revision>30</cp:revision>
  <cp:lastPrinted>2019-10-22T09:49:00Z</cp:lastPrinted>
  <dcterms:created xsi:type="dcterms:W3CDTF">2026-08-05T08:14:00Z</dcterms:created>
  <dcterms:modified xsi:type="dcterms:W3CDTF">2026-08-05T13:49:00Z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0x0101004CCE1508D5DE6F48ACB39D3930A738C5</vt:lpwstr>
  </property>
  <property fmtid="{D5CDD505-2E9C-101B-9397-08002B2CF9AE}" pid="3" name="ClassificationContentMarkingHeaderShapeIds">
    <vt:lpwstr>4f311e2d,52ea4e9f,3bb0a889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Privé</vt:lpwstr>
  </property>
  <property fmtid="{D5CDD505-2E9C-101B-9397-08002B2CF9AE}" pid="6" name="MSIP_Label_22cf00ad-b48b-445d-aa9f-cb2bc225f541_Enabled">
    <vt:lpwstr>true</vt:lpwstr>
  </property>
  <property fmtid="{D5CDD505-2E9C-101B-9397-08002B2CF9AE}" pid="7" name="MSIP_Label_22cf00ad-b48b-445d-aa9f-cb2bc225f541_SetDate">
    <vt:lpwstr>2026-08-03T08:53:35Z</vt:lpwstr>
  </property>
  <property fmtid="{D5CDD505-2E9C-101B-9397-08002B2CF9AE}" pid="8" name="MSIP_Label_22cf00ad-b48b-445d-aa9f-cb2bc225f541_Method">
    <vt:lpwstr>Privileged</vt:lpwstr>
  </property>
  <property fmtid="{D5CDD505-2E9C-101B-9397-08002B2CF9AE}" pid="9" name="MSIP_Label_22cf00ad-b48b-445d-aa9f-cb2bc225f541_Name">
    <vt:lpwstr>Privé</vt:lpwstr>
  </property>
  <property fmtid="{D5CDD505-2E9C-101B-9397-08002B2CF9AE}" pid="10" name="MSIP_Label_22cf00ad-b48b-445d-aa9f-cb2bc225f541_SiteId">
    <vt:lpwstr>e6599448-62a0-418e-8930-d00d8d5682c2</vt:lpwstr>
  </property>
  <property fmtid="{D5CDD505-2E9C-101B-9397-08002B2CF9AE}" pid="11" name="MSIP_Label_22cf00ad-b48b-445d-aa9f-cb2bc225f541_ActionId">
    <vt:lpwstr>39db9e39-bc38-4c02-8e78-6ff41c3d6f2f</vt:lpwstr>
  </property>
  <property fmtid="{D5CDD505-2E9C-101B-9397-08002B2CF9AE}" pid="12" name="MSIP_Label_22cf00ad-b48b-445d-aa9f-cb2bc225f541_ContentBits">
    <vt:lpwstr>1</vt:lpwstr>
  </property>
  <property fmtid="{D5CDD505-2E9C-101B-9397-08002B2CF9AE}" pid="13" name="MSIP_Label_22cf00ad-b48b-445d-aa9f-cb2bc225f541_Tag">
    <vt:lpwstr>10, 0, 1, 1</vt:lpwstr>
  </property>
</Properties>
</file>