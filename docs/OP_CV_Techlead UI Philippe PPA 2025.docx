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5A16DA51" w14:textId="12CF0CDE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15CC2A5" wp14:editId="0BBAA816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6510" r="17780" b="12065"/>
                <wp:wrapNone/>
                <wp:docPr id="11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6E8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6" o:spid="_x0000_s1026" type="#_x0000_t32" style="position:absolute;margin-left:402.7pt;margin-top:12.5pt;width:105.3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L3zgksjAgAAPg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En résumé</w:t>
      </w:r>
    </w:p>
    <w:p w14:paraId="39C2436C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620181AE" w14:textId="105B7586" w:rsidR="00336C53" w:rsidRPr="00336C53" w:rsidRDefault="00336C53" w:rsidP="00336C53">
      <w:pPr>
        <w:pStyle w:val="onePoint-listepuce"/>
        <w:numPr>
          <w:ilvl w:val="0"/>
          <w:numId w:val="0"/>
        </w:numPr>
        <w:ind w:left="927" w:hanging="360"/>
      </w:pPr>
      <w:r>
        <w:t>Lead developper frontend (Angular) intégrateur graphique</w:t>
      </w:r>
      <w:r w:rsidR="00EB7431">
        <w:t xml:space="preserve"> avec compétences en accéssibilité et pipelines CI / CD</w:t>
      </w:r>
    </w:p>
    <w:p w14:paraId="405BEB50" w14:textId="77777777" w:rsidR="00336C53" w:rsidRDefault="00336C53" w:rsidP="009012CB">
      <w:pPr>
        <w:pStyle w:val="onePoint-listepuce"/>
        <w:numPr>
          <w:ilvl w:val="0"/>
          <w:numId w:val="0"/>
        </w:numPr>
      </w:pPr>
    </w:p>
    <w:p w14:paraId="66F3451B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1DAEFD65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5D3BC456" w14:textId="4C074803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F11782" wp14:editId="647A89D9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0795" r="17780" b="17780"/>
                <wp:wrapNone/>
                <wp:docPr id="1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5ECA3" id="AutoShape 59" o:spid="_x0000_s1026" type="#_x0000_t32" style="position:absolute;margin-left:402.7pt;margin-top:12.5pt;width:105.3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KX/100jAgAAPg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Synthèse des compétences techniques</w:t>
      </w:r>
    </w:p>
    <w:p w14:paraId="58E7FD5E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4D32CD9F" w14:textId="77777777" w:rsidR="00336C53" w:rsidRDefault="00336C53" w:rsidP="00336C53">
      <w:pPr>
        <w:pStyle w:val="onePoint-SousTitre"/>
        <w:rPr>
          <w:color w:val="000000"/>
          <w:szCs w:val="20"/>
          <w:lang w:eastAsia="fr-FR"/>
        </w:rPr>
      </w:pPr>
      <w:r>
        <w:t>Langages</w:t>
      </w:r>
    </w:p>
    <w:p w14:paraId="31071BBD" w14:textId="67C4D836" w:rsidR="00336C53" w:rsidRPr="00096641" w:rsidRDefault="00336C53" w:rsidP="00336C53">
      <w:pPr>
        <w:pStyle w:val="Paragraphedeliste"/>
        <w:ind w:left="0"/>
        <w:rPr>
          <w:lang w:val="fr-FR"/>
        </w:rPr>
      </w:pPr>
      <w:r w:rsidRPr="00096641">
        <w:rPr>
          <w:lang w:val="fr-FR"/>
        </w:rPr>
        <w:t>HTML, CSS3, SAS</w:t>
      </w:r>
      <w:r w:rsidR="00096641">
        <w:rPr>
          <w:lang w:val="fr-FR"/>
        </w:rPr>
        <w:t>S, JAVASCRIPT, TYPESCRIPT, SQL</w:t>
      </w:r>
      <w:r w:rsidRPr="00096641">
        <w:rPr>
          <w:lang w:val="fr-FR"/>
        </w:rPr>
        <w:t>, N</w:t>
      </w:r>
      <w:r w:rsidR="00096641">
        <w:rPr>
          <w:lang w:val="fr-FR"/>
        </w:rPr>
        <w:t>ODE</w:t>
      </w:r>
      <w:r w:rsidRPr="00096641">
        <w:rPr>
          <w:lang w:val="fr-FR"/>
        </w:rPr>
        <w:t>, NPM</w:t>
      </w:r>
      <w:r w:rsidR="00096641" w:rsidRPr="00096641">
        <w:rPr>
          <w:lang w:val="fr-FR"/>
        </w:rPr>
        <w:t>, PYTHON</w:t>
      </w:r>
      <w:r w:rsidR="00096641">
        <w:rPr>
          <w:lang w:val="fr-FR"/>
        </w:rPr>
        <w:t>,</w:t>
      </w:r>
      <w:r w:rsidR="00096641" w:rsidRPr="00096641">
        <w:rPr>
          <w:lang w:val="fr-FR"/>
        </w:rPr>
        <w:t xml:space="preserve"> PHP, J2EE</w:t>
      </w:r>
      <w:r w:rsidR="00096641">
        <w:rPr>
          <w:lang w:val="fr-FR"/>
        </w:rPr>
        <w:t>.</w:t>
      </w:r>
    </w:p>
    <w:p w14:paraId="78BFE65E" w14:textId="77777777" w:rsidR="00336C53" w:rsidRPr="00096641" w:rsidRDefault="00336C53" w:rsidP="00336C53">
      <w:pPr>
        <w:pStyle w:val="Paragraphedeliste"/>
        <w:ind w:left="0"/>
        <w:rPr>
          <w:lang w:val="fr-FR"/>
        </w:rPr>
      </w:pPr>
    </w:p>
    <w:p w14:paraId="74F593A4" w14:textId="77777777" w:rsidR="00336C53" w:rsidRPr="008C284B" w:rsidRDefault="00336C53" w:rsidP="00336C53">
      <w:pPr>
        <w:pStyle w:val="Paragraphedeliste"/>
        <w:ind w:left="0"/>
        <w:rPr>
          <w:b/>
          <w:bCs/>
          <w:lang w:val="en-US"/>
        </w:rPr>
      </w:pPr>
      <w:r w:rsidRPr="008C284B">
        <w:rPr>
          <w:b/>
          <w:bCs/>
          <w:lang w:val="en-US"/>
        </w:rPr>
        <w:t xml:space="preserve">Frameworks </w:t>
      </w:r>
    </w:p>
    <w:p w14:paraId="0C2DDF36" w14:textId="09630DD9" w:rsidR="00336C53" w:rsidRPr="00096641" w:rsidRDefault="00336C53" w:rsidP="00336C53">
      <w:pPr>
        <w:pStyle w:val="onePoint-SousTitre"/>
        <w:rPr>
          <w:b w:val="0"/>
          <w:bCs w:val="0"/>
          <w:lang w:val="en-US"/>
        </w:rPr>
      </w:pPr>
      <w:r w:rsidRPr="00096641">
        <w:rPr>
          <w:b w:val="0"/>
          <w:bCs w:val="0"/>
          <w:lang w:val="en-US"/>
        </w:rPr>
        <w:t>Angular, React, Symfony, Wordpress</w:t>
      </w:r>
      <w:r w:rsidR="00805F5A" w:rsidRPr="00096641">
        <w:rPr>
          <w:b w:val="0"/>
          <w:bCs w:val="0"/>
          <w:lang w:val="en-US"/>
        </w:rPr>
        <w:t>, Vuejs</w:t>
      </w:r>
    </w:p>
    <w:p w14:paraId="56D8CBFE" w14:textId="77777777" w:rsidR="00336C53" w:rsidRDefault="00336C53" w:rsidP="00336C53">
      <w:pPr>
        <w:pStyle w:val="onePoint-SousTitre"/>
      </w:pPr>
      <w:r>
        <w:t xml:space="preserve">Logiciels  </w:t>
      </w:r>
      <w:r>
        <w:tab/>
      </w:r>
      <w:r>
        <w:tab/>
      </w:r>
    </w:p>
    <w:p w14:paraId="5616C403" w14:textId="288C1D45" w:rsidR="00336C53" w:rsidRPr="00096641" w:rsidRDefault="00805F5A" w:rsidP="00336C53">
      <w:pPr>
        <w:pStyle w:val="Paragraphedeliste"/>
        <w:ind w:left="0"/>
        <w:rPr>
          <w:lang w:val="fr-FR"/>
        </w:rPr>
      </w:pPr>
      <w:r w:rsidRPr="00096641">
        <w:rPr>
          <w:lang w:val="fr-FR"/>
        </w:rPr>
        <w:t>VISUAL CODE, WEBSTORM, Sublime Text</w:t>
      </w:r>
    </w:p>
    <w:p w14:paraId="426A80C7" w14:textId="77777777" w:rsidR="00336C53" w:rsidRDefault="00336C53" w:rsidP="00336C53">
      <w:pPr>
        <w:pStyle w:val="onePoint-SousTitre"/>
      </w:pPr>
      <w:r>
        <w:t xml:space="preserve">Méthodologies  </w:t>
      </w:r>
      <w:r>
        <w:tab/>
      </w:r>
      <w:r>
        <w:tab/>
      </w:r>
    </w:p>
    <w:p w14:paraId="0ADB3C65" w14:textId="032A37EE" w:rsidR="00336C53" w:rsidRDefault="00336C53" w:rsidP="00336C53">
      <w:pPr>
        <w:pStyle w:val="Paragraphedeliste"/>
        <w:ind w:left="0"/>
      </w:pPr>
      <w:r>
        <w:t>AGILE</w:t>
      </w:r>
      <w:r w:rsidR="008F701C">
        <w:t>, DevSecOps</w:t>
      </w:r>
    </w:p>
    <w:p w14:paraId="17A8A9F6" w14:textId="77777777" w:rsidR="00336C53" w:rsidRDefault="00336C53" w:rsidP="00336C53">
      <w:pPr>
        <w:pStyle w:val="onePoint-SousTitre"/>
      </w:pPr>
      <w:r>
        <w:t xml:space="preserve">Outils de modélisation  </w:t>
      </w:r>
      <w:r>
        <w:tab/>
      </w:r>
      <w:r>
        <w:tab/>
      </w:r>
    </w:p>
    <w:p w14:paraId="3C8D0FD8" w14:textId="2F4EB412" w:rsidR="00336C53" w:rsidRPr="008C284B" w:rsidRDefault="00336C53" w:rsidP="00336C53">
      <w:pPr>
        <w:pStyle w:val="Paragraphedeliste"/>
        <w:ind w:left="0"/>
        <w:rPr>
          <w:lang w:val="en-US"/>
        </w:rPr>
      </w:pPr>
      <w:r w:rsidRPr="008C284B">
        <w:rPr>
          <w:lang w:val="en-US"/>
        </w:rPr>
        <w:t>Photoshop, Illustrator, Sketch, Invision</w:t>
      </w:r>
      <w:r w:rsidR="004B549F" w:rsidRPr="008C284B">
        <w:rPr>
          <w:lang w:val="en-US"/>
        </w:rPr>
        <w:t>, Figma</w:t>
      </w:r>
    </w:p>
    <w:p w14:paraId="77C4DB7A" w14:textId="10B8FB15" w:rsidR="00805F5A" w:rsidRPr="008C284B" w:rsidRDefault="00805F5A" w:rsidP="00805F5A">
      <w:pPr>
        <w:pStyle w:val="onePoint-SousTitre"/>
        <w:rPr>
          <w:lang w:val="en-US"/>
        </w:rPr>
      </w:pPr>
      <w:r w:rsidRPr="008C284B">
        <w:rPr>
          <w:lang w:val="en-US"/>
        </w:rPr>
        <w:t>Outils</w:t>
      </w:r>
      <w:r w:rsidRPr="008C284B">
        <w:rPr>
          <w:lang w:val="en-US"/>
        </w:rPr>
        <w:tab/>
      </w:r>
      <w:r w:rsidRPr="008C284B">
        <w:rPr>
          <w:lang w:val="en-US"/>
        </w:rPr>
        <w:tab/>
      </w:r>
    </w:p>
    <w:p w14:paraId="795EE330" w14:textId="3A9B4E5B" w:rsidR="00805F5A" w:rsidRPr="00336C53" w:rsidRDefault="00805F5A" w:rsidP="00336C53">
      <w:pPr>
        <w:pStyle w:val="Paragraphedeliste"/>
        <w:ind w:left="0"/>
        <w:rPr>
          <w:lang w:val="fr-FR"/>
        </w:rPr>
      </w:pPr>
      <w:r>
        <w:rPr>
          <w:lang w:val="fr-FR"/>
        </w:rPr>
        <w:t>Git, pipelines CI/CD, JIRA, extensions accessibilité et sobriété navigateur</w:t>
      </w:r>
    </w:p>
    <w:p w14:paraId="0AA5A445" w14:textId="77777777" w:rsidR="00336C53" w:rsidRDefault="00336C53" w:rsidP="00336C53">
      <w:pPr>
        <w:pStyle w:val="onePoint-SousTitre"/>
      </w:pPr>
      <w:r>
        <w:t xml:space="preserve">Base de données  </w:t>
      </w:r>
      <w:r>
        <w:tab/>
      </w:r>
      <w:r>
        <w:tab/>
      </w:r>
    </w:p>
    <w:p w14:paraId="0F9B9388" w14:textId="77777777" w:rsidR="00336C53" w:rsidRPr="00336C53" w:rsidRDefault="00336C53" w:rsidP="00336C53">
      <w:pPr>
        <w:pStyle w:val="Paragraphedeliste"/>
        <w:ind w:left="0"/>
        <w:rPr>
          <w:lang w:val="fr-FR"/>
        </w:rPr>
      </w:pPr>
      <w:r w:rsidRPr="00336C53">
        <w:rPr>
          <w:lang w:val="fr-FR"/>
        </w:rPr>
        <w:t>SQL SERVER, MONGODB</w:t>
      </w:r>
    </w:p>
    <w:p w14:paraId="5E777F2D" w14:textId="77777777" w:rsidR="00336C53" w:rsidRPr="00336C53" w:rsidRDefault="00336C53" w:rsidP="00336C53">
      <w:pPr>
        <w:pStyle w:val="onePoint-SousTitre"/>
      </w:pPr>
      <w:r w:rsidRPr="00336C53">
        <w:t xml:space="preserve">Protocoles  </w:t>
      </w:r>
      <w:r w:rsidRPr="00336C53">
        <w:tab/>
      </w:r>
      <w:r w:rsidRPr="00336C53">
        <w:tab/>
      </w:r>
    </w:p>
    <w:p w14:paraId="2956D916" w14:textId="77777777" w:rsidR="00336C53" w:rsidRPr="00336C53" w:rsidRDefault="00336C53" w:rsidP="00336C53">
      <w:pPr>
        <w:pStyle w:val="Paragraphedeliste"/>
        <w:ind w:left="0"/>
        <w:rPr>
          <w:lang w:val="fr-FR"/>
        </w:rPr>
      </w:pPr>
      <w:r w:rsidRPr="00336C53">
        <w:rPr>
          <w:lang w:val="fr-FR"/>
        </w:rPr>
        <w:t>TCP/IP.</w:t>
      </w:r>
    </w:p>
    <w:p w14:paraId="03D2DE83" w14:textId="77777777" w:rsidR="00336C53" w:rsidRDefault="00336C53" w:rsidP="00336C53">
      <w:pPr>
        <w:pStyle w:val="onePoint-SousTitre"/>
      </w:pPr>
      <w:r>
        <w:t xml:space="preserve">Systèmes d’exploitation  </w:t>
      </w:r>
      <w:r>
        <w:tab/>
      </w:r>
      <w:r>
        <w:tab/>
      </w:r>
    </w:p>
    <w:p w14:paraId="4BAEFFEF" w14:textId="77777777" w:rsidR="00336C53" w:rsidRDefault="00336C53" w:rsidP="00336C53">
      <w:pPr>
        <w:pStyle w:val="Paragraphedeliste"/>
        <w:ind w:left="0"/>
      </w:pPr>
      <w:r>
        <w:t>MAC OS, UNIX, WINDOWS.</w:t>
      </w:r>
    </w:p>
    <w:p w14:paraId="139D6472" w14:textId="77777777" w:rsidR="00336C53" w:rsidRDefault="00336C53" w:rsidP="00336C53">
      <w:pPr>
        <w:pStyle w:val="onePoint-SousTitre"/>
      </w:pPr>
      <w:r>
        <w:t xml:space="preserve">Matériels  </w:t>
      </w:r>
      <w:r>
        <w:tab/>
      </w:r>
      <w:r>
        <w:tab/>
      </w:r>
    </w:p>
    <w:p w14:paraId="18231D1E" w14:textId="77777777" w:rsidR="00336C53" w:rsidRDefault="00336C53" w:rsidP="00336C53">
      <w:pPr>
        <w:pStyle w:val="Paragraphedeliste"/>
        <w:ind w:left="0"/>
        <w:rPr>
          <w:color w:val="211D1E"/>
          <w:lang w:val="en-US"/>
        </w:rPr>
      </w:pPr>
      <w:r>
        <w:rPr>
          <w:color w:val="211D1E"/>
          <w:lang w:val="en-US"/>
        </w:rPr>
        <w:t>MAC,HP, IBM, COMPAQ, Del.</w:t>
      </w:r>
    </w:p>
    <w:p w14:paraId="4F3ACF32" w14:textId="473FDCA9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1E2B883C" w14:textId="77777777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156B231F" w14:textId="77777777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4A2F10F0" w14:textId="73CDAF84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1F7FF7" wp14:editId="251A0F67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7145" r="17780" b="11430"/>
                <wp:wrapNone/>
                <wp:docPr id="9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564C6" id="AutoShape 58" o:spid="_x0000_s1026" type="#_x0000_t32" style="position:absolute;margin-left:402.7pt;margin-top:12.5pt;width:105.3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CRPdUMjAgAAPQ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Expériences Professionnelles</w:t>
      </w:r>
    </w:p>
    <w:p w14:paraId="0AA99544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0949"/>
      </w:tblGrid>
      <w:tr w:rsidR="00B328FB" w14:paraId="2C6E7F0E" w14:textId="77777777" w:rsidTr="00283381">
        <w:trPr>
          <w:trHeight w:val="475"/>
        </w:trPr>
        <w:tc>
          <w:tcPr>
            <w:tcW w:w="11089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7"/>
              <w:gridCol w:w="6166"/>
            </w:tblGrid>
            <w:tr w:rsidR="00B328FB" w14:paraId="1842A8E8" w14:textId="77777777" w:rsidTr="00283381">
              <w:trPr>
                <w:trHeight w:val="475"/>
              </w:trPr>
              <w:tc>
                <w:tcPr>
                  <w:tcW w:w="4608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14:paraId="26D00F85" w14:textId="77777777" w:rsidR="00B328FB" w:rsidRDefault="00337C6D" w:rsidP="00337C6D">
                  <w:pPr>
                    <w:pStyle w:val="Paragraphedeliste"/>
                    <w:ind w:left="1310"/>
                    <w:rPr>
                      <w:color w:val="FFFFFF"/>
                    </w:rPr>
                  </w:pPr>
                  <w:r>
                    <w:rPr>
                      <w:color w:val="FFFFFF"/>
                      <w:sz w:val="24"/>
                    </w:rPr>
                    <w:lastRenderedPageBreak/>
                    <w:t>Banque De France</w:t>
                  </w:r>
                </w:p>
              </w:tc>
              <w:tc>
                <w:tcPr>
                  <w:tcW w:w="6265" w:type="dxa"/>
                  <w:tcMar>
                    <w:left w:w="284" w:type="dxa"/>
                  </w:tcMar>
                  <w:vAlign w:val="center"/>
                </w:tcPr>
                <w:p w14:paraId="16F0358A" w14:textId="77777777" w:rsidR="00B328FB" w:rsidRDefault="00337C6D" w:rsidP="00283381">
                  <w:pPr>
                    <w:pStyle w:val="Paragraphedeliste"/>
                    <w:ind w:left="0"/>
                    <w:rPr>
                      <w:color w:val="auto"/>
                    </w:rPr>
                  </w:pPr>
                  <w:r>
                    <w:rPr>
                      <w:iCs/>
                    </w:rPr>
                    <w:t>2015 - Aujourd'hui</w:t>
                  </w:r>
                </w:p>
              </w:tc>
            </w:tr>
            <w:tr w:rsidR="00B328FB" w14:paraId="21B2242D" w14:textId="77777777" w:rsidTr="00283381">
              <w:trPr>
                <w:trHeight w:val="475"/>
              </w:trPr>
              <w:tc>
                <w:tcPr>
                  <w:tcW w:w="10873" w:type="dxa"/>
                  <w:gridSpan w:val="2"/>
                  <w:shd w:val="clear" w:color="auto" w:fill="auto"/>
                  <w:vAlign w:val="center"/>
                </w:tcPr>
                <w:p w14:paraId="5056817B" w14:textId="456D1E8E" w:rsidR="00B328FB" w:rsidRDefault="00336C53" w:rsidP="00337C6D">
                  <w:pPr>
                    <w:ind w:left="1310"/>
                    <w:rPr>
                      <w:iCs/>
                      <w:color w:val="0091CD"/>
                    </w:rPr>
                  </w:pPr>
                  <w:r>
                    <w:rPr>
                      <w:b/>
                      <w:iCs/>
                      <w:color w:val="0091CD"/>
                      <w:sz w:val="24"/>
                      <w:szCs w:val="24"/>
                    </w:rPr>
                    <w:t>Lead développer frontend</w:t>
                  </w:r>
                </w:p>
              </w:tc>
            </w:tr>
          </w:tbl>
          <w:p w14:paraId="4A2299AE" w14:textId="77777777" w:rsidR="00B328FB" w:rsidRDefault="00B328FB" w:rsidP="00283381"/>
        </w:tc>
      </w:tr>
    </w:tbl>
    <w:p w14:paraId="260D0392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5C4EB674" w14:textId="727DF920" w:rsidR="00B328FB" w:rsidRDefault="00336C53" w:rsidP="005B6595">
      <w:pPr>
        <w:pStyle w:val="onePoint-listepuce"/>
        <w:numPr>
          <w:ilvl w:val="0"/>
          <w:numId w:val="0"/>
        </w:numPr>
      </w:pPr>
      <w:r>
        <w:t>Cellule Expertise Applicative de la Direction PROjet.</w:t>
      </w:r>
    </w:p>
    <w:p w14:paraId="52BA65BE" w14:textId="77777777" w:rsidR="00B328FB" w:rsidRDefault="00B328FB" w:rsidP="005B6595">
      <w:pPr>
        <w:pStyle w:val="onePoint-listepuce"/>
        <w:numPr>
          <w:ilvl w:val="0"/>
          <w:numId w:val="0"/>
        </w:numPr>
      </w:pPr>
    </w:p>
    <w:p w14:paraId="75AF1A0E" w14:textId="77777777" w:rsidR="008F701C" w:rsidRDefault="005E24AC" w:rsidP="008F701C">
      <w:pPr>
        <w:pStyle w:val="onePoint-listepuce"/>
        <w:numPr>
          <w:ilvl w:val="0"/>
          <w:numId w:val="0"/>
        </w:numPr>
        <w:rPr>
          <w:b/>
        </w:rPr>
      </w:pPr>
      <w:r>
        <w:rPr>
          <w:b/>
        </w:rPr>
        <w:t>Travaux réalisés</w:t>
      </w:r>
      <w:r w:rsidR="008F701C">
        <w:rPr>
          <w:b/>
        </w:rPr>
        <w:t> :</w:t>
      </w:r>
    </w:p>
    <w:p w14:paraId="31171D01" w14:textId="4EA1559F" w:rsidR="008F701C" w:rsidRPr="008F701C" w:rsidRDefault="008F701C" w:rsidP="008F701C">
      <w:pPr>
        <w:pStyle w:val="onePoint-listepuce"/>
        <w:numPr>
          <w:ilvl w:val="0"/>
          <w:numId w:val="0"/>
        </w:numPr>
        <w:rPr>
          <w:rFonts w:ascii="Corbel" w:hAnsi="Corbel" w:cs="Calibri"/>
          <w:b/>
          <w:sz w:val="22"/>
        </w:rPr>
      </w:pPr>
      <w:r>
        <w:rPr>
          <w:rFonts w:ascii="Corbel" w:hAnsi="Corbel" w:cs="Calibri"/>
          <w:b/>
          <w:sz w:val="22"/>
        </w:rPr>
        <w:t>- I</w:t>
      </w:r>
      <w:r w:rsidRPr="00D31A02">
        <w:rPr>
          <w:rFonts w:ascii="Corbel" w:hAnsi="Corbel" w:cs="Calibri"/>
          <w:b/>
          <w:sz w:val="22"/>
        </w:rPr>
        <w:t>nt</w:t>
      </w:r>
      <w:r>
        <w:rPr>
          <w:rFonts w:ascii="Corbel" w:hAnsi="Corbel" w:cs="Calibri"/>
          <w:b/>
          <w:sz w:val="22"/>
        </w:rPr>
        <w:t>é</w:t>
      </w:r>
      <w:r w:rsidRPr="00D31A02">
        <w:rPr>
          <w:rFonts w:ascii="Corbel" w:hAnsi="Corbel" w:cs="Calibri"/>
          <w:b/>
          <w:sz w:val="22"/>
        </w:rPr>
        <w:t xml:space="preserve">gration développement </w:t>
      </w:r>
      <w:r>
        <w:rPr>
          <w:rFonts w:ascii="Corbel" w:hAnsi="Corbel" w:cs="Calibri"/>
          <w:b/>
          <w:sz w:val="22"/>
        </w:rPr>
        <w:t>charte graphique Banque de France (avec montée de version angular 4 à 17 pour la charte actuelle et développement de nouveaux composants</w:t>
      </w:r>
      <w:r w:rsidR="00805F5A">
        <w:rPr>
          <w:rFonts w:ascii="Corbel" w:hAnsi="Corbel" w:cs="Calibri"/>
          <w:b/>
          <w:sz w:val="22"/>
        </w:rPr>
        <w:t xml:space="preserve"> accessibles et répondant à la sobriété numérique</w:t>
      </w:r>
      <w:r>
        <w:rPr>
          <w:rFonts w:ascii="Corbel" w:hAnsi="Corbel" w:cs="Calibri"/>
          <w:b/>
          <w:sz w:val="22"/>
        </w:rPr>
        <w:t xml:space="preserve"> pour la future charte en angular  18) </w:t>
      </w:r>
    </w:p>
    <w:p w14:paraId="7ECE3F04" w14:textId="6EAD2FE2" w:rsidR="008F701C" w:rsidRDefault="008F701C" w:rsidP="008F701C">
      <w:pPr>
        <w:rPr>
          <w:rFonts w:cs="Arial"/>
          <w:iCs/>
        </w:rPr>
      </w:pPr>
      <w:r>
        <w:t xml:space="preserve">- Intégrations et livraisons de maquettes Angularisées </w:t>
      </w:r>
      <w:r w:rsidR="00805F5A">
        <w:t xml:space="preserve">et accessibles </w:t>
      </w:r>
      <w:r>
        <w:t>pour de multiples projets et accompagnement de projets (</w:t>
      </w:r>
      <w:r>
        <w:rPr>
          <w:rFonts w:ascii="Arial" w:hAnsi="Arial" w:cs="Arial"/>
          <w:iCs/>
        </w:rPr>
        <w:t>MODACWEB, CREDOR, SUREN2, PERSEE/FIBEC, CEPH, ONEGATE</w:t>
      </w:r>
      <w:r>
        <w:rPr>
          <w:rFonts w:cs="Arial"/>
          <w:iCs/>
        </w:rPr>
        <w:t xml:space="preserve">, Ma </w:t>
      </w:r>
      <w:r w:rsidR="00B818F6">
        <w:rPr>
          <w:rFonts w:cs="Arial"/>
          <w:iCs/>
        </w:rPr>
        <w:t>J</w:t>
      </w:r>
      <w:r>
        <w:rPr>
          <w:rFonts w:cs="Arial"/>
          <w:iCs/>
        </w:rPr>
        <w:t xml:space="preserve">ournée </w:t>
      </w:r>
      <w:r w:rsidR="00B818F6">
        <w:rPr>
          <w:rFonts w:cs="Arial"/>
          <w:iCs/>
        </w:rPr>
        <w:t>S</w:t>
      </w:r>
      <w:r>
        <w:rPr>
          <w:rFonts w:cs="Arial"/>
          <w:iCs/>
        </w:rPr>
        <w:t>urendettement</w:t>
      </w:r>
      <w:r w:rsidR="00B818F6">
        <w:rPr>
          <w:rFonts w:cs="Arial"/>
          <w:iCs/>
        </w:rPr>
        <w:t>, FIBEN</w:t>
      </w:r>
      <w:r w:rsidR="00805F5A">
        <w:rPr>
          <w:rFonts w:cs="Arial"/>
          <w:iCs/>
        </w:rPr>
        <w:t>, portail Wifi</w:t>
      </w:r>
      <w:r>
        <w:rPr>
          <w:rFonts w:cs="Arial"/>
          <w:iCs/>
        </w:rPr>
        <w:t>)</w:t>
      </w:r>
    </w:p>
    <w:p w14:paraId="7BD43CCC" w14:textId="1C7D9E12" w:rsidR="00805F5A" w:rsidRDefault="008F701C" w:rsidP="008F701C">
      <w:pPr>
        <w:rPr>
          <w:rFonts w:cs="Arial"/>
          <w:iCs/>
        </w:rPr>
      </w:pPr>
      <w:r>
        <w:rPr>
          <w:rFonts w:cs="Arial"/>
          <w:iCs/>
        </w:rPr>
        <w:t>- Réalisations d’audits d’accessibilité</w:t>
      </w:r>
      <w:r w:rsidR="00096641">
        <w:rPr>
          <w:rFonts w:cs="Arial"/>
          <w:iCs/>
        </w:rPr>
        <w:t xml:space="preserve"> et support accessibilité numérique</w:t>
      </w:r>
    </w:p>
    <w:p w14:paraId="1A25CA72" w14:textId="64E0336A" w:rsidR="00096641" w:rsidRDefault="00096641" w:rsidP="008F701C">
      <w:pPr>
        <w:rPr>
          <w:rFonts w:cs="Arial"/>
          <w:iCs/>
        </w:rPr>
      </w:pPr>
      <w:r>
        <w:rPr>
          <w:rFonts w:cs="Arial"/>
          <w:iCs/>
        </w:rPr>
        <w:t>- Formation Développeur sur l’accessibilité</w:t>
      </w:r>
    </w:p>
    <w:p w14:paraId="02B532EE" w14:textId="07FD5C11" w:rsidR="00805F5A" w:rsidRDefault="00805F5A" w:rsidP="008F701C">
      <w:pPr>
        <w:rPr>
          <w:rFonts w:cs="Arial"/>
          <w:iCs/>
        </w:rPr>
      </w:pPr>
      <w:r>
        <w:rPr>
          <w:rFonts w:cs="Arial"/>
          <w:iCs/>
        </w:rPr>
        <w:t xml:space="preserve">- Support projets sur les composants Angular, l’utilisation npm, les </w:t>
      </w:r>
      <w:r w:rsidRPr="00B818F6">
        <w:rPr>
          <w:rFonts w:cs="Arial"/>
          <w:iCs/>
        </w:rPr>
        <w:t>pipelines CI/CD (pipelines Jenkins</w:t>
      </w:r>
      <w:r>
        <w:rPr>
          <w:rFonts w:cs="Arial"/>
          <w:iCs/>
        </w:rPr>
        <w:t>, Sonar</w:t>
      </w:r>
      <w:r w:rsidRPr="00B818F6">
        <w:rPr>
          <w:rFonts w:cs="Arial"/>
          <w:iCs/>
        </w:rPr>
        <w:t>)</w:t>
      </w:r>
      <w:r w:rsidR="00EB7431">
        <w:rPr>
          <w:rFonts w:cs="Arial"/>
          <w:iCs/>
        </w:rPr>
        <w:t>, les migrations de versions A</w:t>
      </w:r>
      <w:r w:rsidR="00096641">
        <w:rPr>
          <w:rFonts w:cs="Arial"/>
          <w:iCs/>
        </w:rPr>
        <w:t>ngular.</w:t>
      </w:r>
    </w:p>
    <w:p w14:paraId="2E575C13" w14:textId="25C1C4E0" w:rsidR="00096641" w:rsidRPr="00805F5A" w:rsidRDefault="00096641" w:rsidP="008F701C">
      <w:pPr>
        <w:rPr>
          <w:rFonts w:cs="Arial"/>
          <w:iCs/>
        </w:rPr>
      </w:pPr>
      <w:r>
        <w:rPr>
          <w:rFonts w:cs="Arial"/>
          <w:iCs/>
        </w:rPr>
        <w:t>En complément des travaux réalisés à la Banque de France, veille technologique sur l’</w:t>
      </w:r>
      <w:r w:rsidR="00EB7431">
        <w:rPr>
          <w:rFonts w:cs="Arial"/>
          <w:iCs/>
        </w:rPr>
        <w:t>environnement J</w:t>
      </w:r>
      <w:r>
        <w:rPr>
          <w:rFonts w:cs="Arial"/>
          <w:iCs/>
        </w:rPr>
        <w:t>avascript</w:t>
      </w:r>
      <w:r w:rsidR="00EB7431">
        <w:rPr>
          <w:rFonts w:cs="Arial"/>
          <w:iCs/>
        </w:rPr>
        <w:t xml:space="preserve"> (Angular, Node, Typescript, React,…)</w:t>
      </w:r>
      <w:r>
        <w:rPr>
          <w:rFonts w:cs="Arial"/>
          <w:iCs/>
        </w:rPr>
        <w:t xml:space="preserve"> et rencontres </w:t>
      </w:r>
      <w:r w:rsidR="00EB7431">
        <w:rPr>
          <w:rFonts w:cs="Arial"/>
          <w:iCs/>
        </w:rPr>
        <w:t>M</w:t>
      </w:r>
      <w:r>
        <w:rPr>
          <w:rFonts w:cs="Arial"/>
          <w:iCs/>
        </w:rPr>
        <w:t>eetup sur Paris</w:t>
      </w:r>
      <w:r w:rsidR="00EB7431">
        <w:rPr>
          <w:rFonts w:cs="Arial"/>
          <w:iCs/>
        </w:rPr>
        <w:t xml:space="preserve"> pour des échanges avec les différentes</w:t>
      </w:r>
      <w:r>
        <w:rPr>
          <w:rFonts w:cs="Arial"/>
          <w:iCs/>
        </w:rPr>
        <w:t xml:space="preserve"> communauté</w:t>
      </w:r>
      <w:r w:rsidR="00EB7431">
        <w:rPr>
          <w:rFonts w:cs="Arial"/>
          <w:iCs/>
        </w:rPr>
        <w:t>s</w:t>
      </w:r>
    </w:p>
    <w:p w14:paraId="19A1E11F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7246276B" w14:textId="77777777" w:rsidR="00B328FB" w:rsidRDefault="005E24AC" w:rsidP="009012CB">
      <w:pPr>
        <w:pStyle w:val="onePoint-listepuce"/>
        <w:numPr>
          <w:ilvl w:val="0"/>
          <w:numId w:val="0"/>
        </w:numPr>
        <w:rPr>
          <w:b/>
        </w:rPr>
      </w:pPr>
      <w:r>
        <w:rPr>
          <w:b/>
        </w:rPr>
        <w:t>Outils / Progiciels</w:t>
      </w:r>
    </w:p>
    <w:p w14:paraId="5ED4C59D" w14:textId="1DB37B26" w:rsidR="00B328FB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  <w:r w:rsidRPr="00B818F6">
        <w:rPr>
          <w:lang w:val="en-US"/>
        </w:rPr>
        <w:t>Html5, css3, javascript, angula</w:t>
      </w:r>
      <w:r w:rsidR="008F701C" w:rsidRPr="00B818F6">
        <w:rPr>
          <w:lang w:val="en-US"/>
        </w:rPr>
        <w:t>r, typescript, sass, bootstrap</w:t>
      </w:r>
      <w:r w:rsidRPr="00B818F6">
        <w:rPr>
          <w:lang w:val="en-US"/>
        </w:rPr>
        <w:t xml:space="preserve">, git, </w:t>
      </w:r>
      <w:r w:rsidR="008F701C" w:rsidRPr="00B818F6">
        <w:rPr>
          <w:lang w:val="en-US"/>
        </w:rPr>
        <w:t>vscode</w:t>
      </w:r>
      <w:r w:rsidRPr="00B818F6">
        <w:rPr>
          <w:lang w:val="en-US"/>
        </w:rPr>
        <w:t>, windows</w:t>
      </w:r>
      <w:r w:rsidR="00B818F6" w:rsidRPr="00B818F6">
        <w:rPr>
          <w:lang w:val="en-US"/>
        </w:rPr>
        <w:t xml:space="preserve">, </w:t>
      </w:r>
      <w:r w:rsidR="00B818F6">
        <w:rPr>
          <w:lang w:val="en-US"/>
        </w:rPr>
        <w:t xml:space="preserve">npm, </w:t>
      </w:r>
      <w:r w:rsidR="00B818F6" w:rsidRPr="00B818F6">
        <w:rPr>
          <w:lang w:val="en-US"/>
        </w:rPr>
        <w:t>jenkins</w:t>
      </w:r>
      <w:r w:rsidR="00B818F6">
        <w:rPr>
          <w:lang w:val="en-US"/>
        </w:rPr>
        <w:t>, jira, excel</w:t>
      </w:r>
    </w:p>
    <w:p w14:paraId="22DFE43B" w14:textId="02436176" w:rsidR="00336C53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6DFE9DEB" w14:textId="77777777" w:rsidR="00336C53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0949"/>
      </w:tblGrid>
      <w:tr w:rsidR="00B328FB" w14:paraId="0DDE0402" w14:textId="77777777" w:rsidTr="00283381">
        <w:trPr>
          <w:trHeight w:val="475"/>
        </w:trPr>
        <w:tc>
          <w:tcPr>
            <w:tcW w:w="11089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6"/>
              <w:gridCol w:w="6167"/>
            </w:tblGrid>
            <w:tr w:rsidR="00B328FB" w14:paraId="28892F4E" w14:textId="77777777" w:rsidTr="00283381">
              <w:trPr>
                <w:trHeight w:val="475"/>
              </w:trPr>
              <w:tc>
                <w:tcPr>
                  <w:tcW w:w="4608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14:paraId="23ADFFE3" w14:textId="71103229" w:rsidR="00B328FB" w:rsidRDefault="00336C53" w:rsidP="00337C6D">
                  <w:pPr>
                    <w:pStyle w:val="Paragraphedeliste"/>
                    <w:ind w:left="1310"/>
                    <w:rPr>
                      <w:color w:val="FFFFFF"/>
                    </w:rPr>
                  </w:pPr>
                  <w:r>
                    <w:rPr>
                      <w:color w:val="FFFFFF"/>
                      <w:sz w:val="24"/>
                    </w:rPr>
                    <w:t>Autre</w:t>
                  </w:r>
                </w:p>
              </w:tc>
              <w:tc>
                <w:tcPr>
                  <w:tcW w:w="6265" w:type="dxa"/>
                  <w:tcMar>
                    <w:left w:w="284" w:type="dxa"/>
                  </w:tcMar>
                  <w:vAlign w:val="center"/>
                </w:tcPr>
                <w:p w14:paraId="653E77DC" w14:textId="17AF3214" w:rsidR="00B328FB" w:rsidRDefault="00336C53" w:rsidP="00283381">
                  <w:pPr>
                    <w:pStyle w:val="Paragraphedeliste"/>
                    <w:ind w:left="0"/>
                    <w:rPr>
                      <w:color w:val="auto"/>
                    </w:rPr>
                  </w:pPr>
                  <w:r>
                    <w:rPr>
                      <w:iCs/>
                    </w:rPr>
                    <w:t>2014-2015</w:t>
                  </w:r>
                </w:p>
              </w:tc>
            </w:tr>
            <w:tr w:rsidR="00B328FB" w14:paraId="41253893" w14:textId="77777777" w:rsidTr="00283381">
              <w:trPr>
                <w:trHeight w:val="475"/>
              </w:trPr>
              <w:tc>
                <w:tcPr>
                  <w:tcW w:w="10873" w:type="dxa"/>
                  <w:gridSpan w:val="2"/>
                  <w:shd w:val="clear" w:color="auto" w:fill="auto"/>
                  <w:vAlign w:val="center"/>
                </w:tcPr>
                <w:p w14:paraId="31E88AE5" w14:textId="420D25FE" w:rsidR="00B328FB" w:rsidRDefault="00336C53" w:rsidP="00337C6D">
                  <w:pPr>
                    <w:ind w:left="1310"/>
                    <w:rPr>
                      <w:iCs/>
                      <w:color w:val="0091CD"/>
                    </w:rPr>
                  </w:pPr>
                  <w:r>
                    <w:rPr>
                      <w:b/>
                      <w:iCs/>
                      <w:color w:val="0091CD"/>
                      <w:sz w:val="24"/>
                      <w:szCs w:val="24"/>
                    </w:rPr>
                    <w:t>Lead développer front</w:t>
                  </w:r>
                </w:p>
              </w:tc>
            </w:tr>
          </w:tbl>
          <w:p w14:paraId="4BF840E2" w14:textId="77777777" w:rsidR="00B328FB" w:rsidRDefault="00B328FB" w:rsidP="00283381"/>
        </w:tc>
      </w:tr>
    </w:tbl>
    <w:p w14:paraId="73C0061E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 w:eastAsia="fr-FR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>: integration développement jeu</w:t>
      </w:r>
    </w:p>
    <w:p w14:paraId="28B7A9CE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>:</w:t>
      </w:r>
    </w:p>
    <w:p w14:paraId="28FA15E2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Jeu sous angular js</w:t>
      </w:r>
    </w:p>
    <w:p w14:paraId="1D2654F9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62968E13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angularjs, git,  json, phpstorm, macbook</w:t>
      </w:r>
    </w:p>
    <w:p w14:paraId="44D562E4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2015 (4mois)</w:t>
      </w:r>
      <w:r>
        <w:rPr>
          <w:rFonts w:ascii="Corbel" w:hAnsi="Corbel"/>
          <w:b/>
          <w:bCs/>
          <w:kern w:val="2"/>
          <w:sz w:val="22"/>
        </w:rPr>
        <w:t xml:space="preserve">  : integration développement prestashop lingerie </w:t>
      </w:r>
      <w:r>
        <w:rPr>
          <w:rFonts w:ascii="Corbel" w:hAnsi="Corbel"/>
          <w:kern w:val="2"/>
          <w:sz w:val="22"/>
        </w:rPr>
        <w:t>(freelance chez wizzmedia)</w:t>
      </w:r>
    </w:p>
    <w:p w14:paraId="493FA58F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9BF4BE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2ACF6E14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2BEBF9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prestashop, smarty, php, git, phpstorm, macbook</w:t>
      </w:r>
    </w:p>
    <w:p w14:paraId="1AC90B41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 xml:space="preserve">: integration développement prestashop immobilier </w:t>
      </w:r>
      <w:r>
        <w:rPr>
          <w:rFonts w:ascii="Corbel" w:hAnsi="Corbel"/>
          <w:kern w:val="2"/>
          <w:sz w:val="22"/>
        </w:rPr>
        <w:t>(freelance chez wizzmedia)</w:t>
      </w:r>
    </w:p>
    <w:p w14:paraId="2DC178C8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7243650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illustrator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1E878540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500FBBA5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prestashop, smarty, php, git, phpstorm, macbook</w:t>
      </w:r>
    </w:p>
    <w:p w14:paraId="069E8927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 xml:space="preserve">: integration développement </w:t>
      </w:r>
      <w:r>
        <w:rPr>
          <w:rFonts w:ascii="Corbel" w:hAnsi="Corbel"/>
          <w:kern w:val="2"/>
          <w:sz w:val="22"/>
        </w:rPr>
        <w:t>(freelance chez wizzmedia)</w:t>
      </w:r>
    </w:p>
    <w:p w14:paraId="0B005957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>:</w:t>
      </w:r>
    </w:p>
    <w:p w14:paraId="27700C9D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kern w:val="2"/>
          <w:sz w:val="22"/>
        </w:rPr>
        <w:t>Corrections bugs et améliorations responsives</w:t>
      </w:r>
    </w:p>
    <w:p w14:paraId="10A0AABF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EC30E57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>
        <w:rPr>
          <w:rFonts w:ascii="Corbel" w:hAnsi="Corbel"/>
          <w:kern w:val="2"/>
        </w:rPr>
        <w:t>Html5, css3, javascript, jQuery, sass, phpstorm, macbook</w:t>
      </w:r>
    </w:p>
    <w:p w14:paraId="1C0A1F36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Mission 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wordpress hotel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4B5C1AFB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783EA2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0ABA7AEA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2F0A24F2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php, wordpress, phpstorm, macbook</w:t>
      </w:r>
    </w:p>
    <w:p w14:paraId="33382BC3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Mission 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wordpress ecole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0CF39522" w14:textId="77777777" w:rsidR="00336C53" w:rsidRP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336C53">
        <w:rPr>
          <w:rFonts w:ascii="Corbel" w:hAnsi="Corbel"/>
          <w:kern w:val="2"/>
          <w:sz w:val="22"/>
          <w:lang w:val="en-US"/>
        </w:rPr>
        <w:t>:</w:t>
      </w:r>
    </w:p>
    <w:p w14:paraId="77AD032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e-commerce prestashop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435EEC26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2B9646BF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php, wordpress, phpstorm, macbook</w:t>
      </w:r>
    </w:p>
    <w:p w14:paraId="3F24D82A" w14:textId="77777777" w:rsidR="00336C53" w:rsidRPr="00681BFF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>Mission </w:t>
      </w:r>
      <w:r w:rsidRPr="00681BFF">
        <w:rPr>
          <w:rFonts w:ascii="Corbel" w:hAnsi="Corbel"/>
          <w:kern w:val="2"/>
          <w:sz w:val="22"/>
          <w:lang w:val="fr-FR"/>
        </w:rPr>
        <w:t>2015 (2sem)</w:t>
      </w:r>
      <w:r w:rsidRPr="00681BFF">
        <w:rPr>
          <w:rFonts w:ascii="Corbel" w:hAnsi="Corbel"/>
          <w:b/>
          <w:bCs/>
          <w:kern w:val="2"/>
          <w:sz w:val="22"/>
          <w:lang w:val="fr-FR"/>
        </w:rPr>
        <w:t xml:space="preserve"> : integration développement wordpress industrie </w:t>
      </w:r>
      <w:r w:rsidRPr="00681BFF">
        <w:rPr>
          <w:rFonts w:ascii="Corbel" w:hAnsi="Corbel"/>
          <w:kern w:val="2"/>
          <w:sz w:val="22"/>
          <w:lang w:val="fr-FR"/>
        </w:rPr>
        <w:t>(freelance)</w:t>
      </w:r>
    </w:p>
    <w:p w14:paraId="0385A7BE" w14:textId="77777777" w:rsidR="00336C53" w:rsidRPr="00681BFF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>Réalisations </w:t>
      </w:r>
      <w:r w:rsidRPr="00681BFF">
        <w:rPr>
          <w:rFonts w:ascii="Corbel" w:hAnsi="Corbel"/>
          <w:kern w:val="2"/>
          <w:sz w:val="22"/>
          <w:lang w:val="fr-FR"/>
        </w:rPr>
        <w:t xml:space="preserve">: </w:t>
      </w:r>
    </w:p>
    <w:p w14:paraId="3980C76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wordpress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1C6E16FB" w14:textId="77777777" w:rsidR="00336C53" w:rsidRPr="00E1053A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E1053A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467451E2" w14:textId="77777777" w:rsidR="00336C53" w:rsidRPr="00E1053A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E1053A">
        <w:rPr>
          <w:rFonts w:ascii="Corbel" w:hAnsi="Corbel"/>
          <w:kern w:val="2"/>
          <w:lang w:val="en-US"/>
        </w:rPr>
        <w:t>Html5, css3, javascript, jQuery, sass, wordpress, php, phpstorm, macbook</w:t>
      </w:r>
    </w:p>
    <w:p w14:paraId="77761581" w14:textId="77777777" w:rsidR="00336C53" w:rsidRPr="00681BFF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 xml:space="preserve">Mission </w:t>
      </w:r>
      <w:r w:rsidRPr="00681BFF">
        <w:rPr>
          <w:rFonts w:ascii="Corbel" w:hAnsi="Corbel"/>
          <w:kern w:val="2"/>
          <w:sz w:val="22"/>
          <w:lang w:val="fr-FR"/>
        </w:rPr>
        <w:t>2015 (2sem)</w:t>
      </w:r>
      <w:r w:rsidRPr="00681BFF">
        <w:rPr>
          <w:rFonts w:ascii="Corbel" w:hAnsi="Corbel"/>
          <w:b/>
          <w:bCs/>
          <w:kern w:val="2"/>
          <w:sz w:val="22"/>
          <w:lang w:val="fr-FR"/>
        </w:rPr>
        <w:t xml:space="preserve">  : integration développement landing page </w:t>
      </w:r>
      <w:r w:rsidRPr="00681BFF">
        <w:rPr>
          <w:rFonts w:ascii="Corbel" w:hAnsi="Corbel"/>
          <w:kern w:val="2"/>
          <w:sz w:val="22"/>
          <w:lang w:val="fr-FR"/>
        </w:rPr>
        <w:t>(freelance)</w:t>
      </w:r>
    </w:p>
    <w:p w14:paraId="0823DDDE" w14:textId="77777777" w:rsidR="00336C53" w:rsidRPr="00681BFF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>Réalisations </w:t>
      </w:r>
      <w:r w:rsidRPr="00681BFF">
        <w:rPr>
          <w:rFonts w:ascii="Corbel" w:hAnsi="Corbel"/>
          <w:kern w:val="2"/>
          <w:sz w:val="22"/>
          <w:lang w:val="fr-FR"/>
        </w:rPr>
        <w:t xml:space="preserve">: </w:t>
      </w:r>
    </w:p>
    <w:p w14:paraId="6303459E" w14:textId="77777777" w:rsidR="00336C53" w:rsidRPr="008F701C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 w:rsidRPr="008F701C">
        <w:rPr>
          <w:rFonts w:ascii="Corbel" w:hAnsi="Corbel"/>
          <w:kern w:val="2"/>
        </w:rPr>
        <w:t>intégration from psd vers responsive cross-browsers landing page (jeu)</w:t>
      </w:r>
    </w:p>
    <w:p w14:paraId="0F92B28A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09D82071" w14:textId="77777777" w:rsidR="00336C53" w:rsidRPr="008F701C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8F701C">
        <w:rPr>
          <w:rFonts w:ascii="Corbel" w:hAnsi="Corbel"/>
          <w:kern w:val="2"/>
          <w:lang w:val="en-US"/>
        </w:rPr>
        <w:t>Html5, css3, javascript, jQuery, sass, git, grunt, phpstorm, macbook</w:t>
      </w:r>
    </w:p>
    <w:p w14:paraId="43614D64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2015 (2sem)</w:t>
      </w:r>
      <w:r>
        <w:rPr>
          <w:rFonts w:ascii="Corbel" w:hAnsi="Corbel"/>
          <w:b/>
          <w:bCs/>
          <w:kern w:val="2"/>
          <w:sz w:val="22"/>
        </w:rPr>
        <w:t xml:space="preserve"> : integration développement wordpress industrie </w:t>
      </w:r>
      <w:r>
        <w:rPr>
          <w:rFonts w:ascii="Corbel" w:hAnsi="Corbel"/>
          <w:kern w:val="2"/>
          <w:sz w:val="22"/>
        </w:rPr>
        <w:t>(freelance)</w:t>
      </w:r>
    </w:p>
    <w:p w14:paraId="06E2D3F7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46EA6E0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wordpress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2A8B6DA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41F9EC6B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prestashop, smarty, php, phpstorm, macbook</w:t>
      </w:r>
    </w:p>
    <w:p w14:paraId="2BEF956C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Mission 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prestashop industrie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21440DD4" w14:textId="77777777" w:rsidR="00336C53" w:rsidRPr="008F701C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8F701C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8F701C">
        <w:rPr>
          <w:rFonts w:ascii="Corbel" w:hAnsi="Corbel"/>
          <w:kern w:val="2"/>
          <w:sz w:val="22"/>
          <w:lang w:val="en-US"/>
        </w:rPr>
        <w:t>:</w:t>
      </w:r>
    </w:p>
    <w:p w14:paraId="4AD33D54" w14:textId="77777777" w:rsidR="00336C53" w:rsidRPr="00681BFF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681BFF">
        <w:rPr>
          <w:rFonts w:ascii="Corbel" w:hAnsi="Corbel"/>
          <w:kern w:val="2"/>
          <w:lang w:val="en-US"/>
        </w:rPr>
        <w:t>intégration from psd vers responsive cross-browsers e-commerce prestashop back office</w:t>
      </w:r>
      <w:r w:rsidRPr="00681BFF">
        <w:rPr>
          <w:rFonts w:ascii="Corbel" w:hAnsi="Corbel"/>
          <w:b/>
          <w:bCs/>
          <w:kern w:val="2"/>
          <w:lang w:val="en-US"/>
        </w:rPr>
        <w:t xml:space="preserve"> </w:t>
      </w:r>
    </w:p>
    <w:p w14:paraId="24E4AC04" w14:textId="77777777" w:rsidR="00336C53" w:rsidRPr="008F701C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8F701C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73A7C98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prestashop, smarty, php, phpstorm, macbook</w:t>
      </w:r>
    </w:p>
    <w:p w14:paraId="06EB231A" w14:textId="77777777" w:rsidR="00336C53" w:rsidRPr="008F701C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8F701C">
        <w:rPr>
          <w:rFonts w:ascii="Corbel" w:hAnsi="Corbel"/>
          <w:b/>
          <w:bCs/>
          <w:kern w:val="2"/>
          <w:sz w:val="22"/>
          <w:lang w:val="en-US"/>
        </w:rPr>
        <w:t xml:space="preserve">Mission </w:t>
      </w:r>
      <w:r w:rsidRPr="008F701C">
        <w:rPr>
          <w:rFonts w:ascii="Corbel" w:hAnsi="Corbel"/>
          <w:kern w:val="2"/>
          <w:sz w:val="22"/>
          <w:lang w:val="en-US"/>
        </w:rPr>
        <w:t>2014 /15 (2,5mois) </w:t>
      </w:r>
      <w:r w:rsidRPr="008F701C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web app pour l’agroalimentaire </w:t>
      </w:r>
      <w:r w:rsidRPr="008F701C">
        <w:rPr>
          <w:rFonts w:ascii="Corbel" w:hAnsi="Corbel"/>
          <w:kern w:val="2"/>
          <w:sz w:val="22"/>
          <w:lang w:val="en-US"/>
        </w:rPr>
        <w:t>(freelance 3w agency/Trace one)</w:t>
      </w:r>
    </w:p>
    <w:p w14:paraId="05AE5505" w14:textId="77777777" w:rsidR="00336C53" w:rsidRPr="008F701C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8F701C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8F701C">
        <w:rPr>
          <w:rFonts w:ascii="Corbel" w:hAnsi="Corbel"/>
          <w:kern w:val="2"/>
          <w:sz w:val="22"/>
          <w:lang w:val="en-US"/>
        </w:rPr>
        <w:t>:</w:t>
      </w:r>
    </w:p>
    <w:p w14:paraId="0C00599E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</w:t>
      </w:r>
    </w:p>
    <w:p w14:paraId="047AA9B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0CE78FF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grunt, git, sublime text, visual studio</w:t>
      </w:r>
    </w:p>
    <w:p w14:paraId="3C04B776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2014 (1mois) </w:t>
      </w:r>
      <w:r>
        <w:rPr>
          <w:rFonts w:ascii="Corbel" w:hAnsi="Corbel"/>
          <w:b/>
          <w:bCs/>
          <w:kern w:val="2"/>
          <w:sz w:val="22"/>
        </w:rPr>
        <w:t xml:space="preserve">: integration développement wordpress clinique vétérinaire </w:t>
      </w:r>
      <w:r>
        <w:rPr>
          <w:rFonts w:ascii="Corbel" w:hAnsi="Corbel"/>
          <w:kern w:val="2"/>
          <w:sz w:val="22"/>
        </w:rPr>
        <w:t>(freelance)</w:t>
      </w:r>
    </w:p>
    <w:p w14:paraId="1BFF0834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1EA80AB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Intégration/refonte site vers responsive cross-browsers wordpress et multi langues.</w:t>
      </w:r>
    </w:p>
    <w:p w14:paraId="3C56E86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6D1F824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>
        <w:rPr>
          <w:rFonts w:ascii="Corbel" w:hAnsi="Corbel"/>
          <w:kern w:val="2"/>
        </w:rPr>
        <w:t>Html5, css3, javascript, jQuery, sass, wordpress, php, phpstorm, macbook</w:t>
      </w:r>
    </w:p>
    <w:p w14:paraId="6CD6A29B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b/>
          <w:bCs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>: portfolio wordpress</w:t>
      </w:r>
    </w:p>
    <w:p w14:paraId="0128FE09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5E5F90DB" w14:textId="1CA65E23" w:rsidR="00B328FB" w:rsidRDefault="00336C53" w:rsidP="00336C53">
      <w:pPr>
        <w:pStyle w:val="onePoint-listepuce"/>
        <w:numPr>
          <w:ilvl w:val="0"/>
          <w:numId w:val="0"/>
        </w:numPr>
      </w:pPr>
      <w:r>
        <w:rPr>
          <w:rFonts w:ascii="Corbel" w:hAnsi="Corbel"/>
          <w:kern w:val="2"/>
          <w:sz w:val="22"/>
        </w:rPr>
        <w:t>Portfolio wordpress</w:t>
      </w:r>
    </w:p>
    <w:p w14:paraId="1344FAF3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10D272B9" w14:textId="77777777" w:rsidR="00336C53" w:rsidRDefault="00336C53" w:rsidP="00336C53">
      <w:pPr>
        <w:pStyle w:val="onePoint-CVTitre"/>
        <w:numPr>
          <w:ilvl w:val="0"/>
          <w:numId w:val="0"/>
        </w:numPr>
        <w:ind w:left="567"/>
      </w:pPr>
    </w:p>
    <w:p w14:paraId="1C509984" w14:textId="4D766F55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37CE0E0" wp14:editId="7745D7D8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3335" r="17780" b="15240"/>
                <wp:wrapNone/>
                <wp:docPr id="8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C3435" id="AutoShape 57" o:spid="_x0000_s1026" type="#_x0000_t32" style="position:absolute;margin-left:402.7pt;margin-top:12.5pt;width:105.3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" strokecolor="#b7b7b2" strokeweight="1.5pt"/>
            </w:pict>
          </mc:Fallback>
        </mc:AlternateContent>
      </w:r>
      <w:r w:rsidR="00D64823">
        <w:t>Formations</w:t>
      </w:r>
    </w:p>
    <w:p w14:paraId="5B1E1945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70ABC7DD" w14:textId="77777777" w:rsidR="00336C53" w:rsidRDefault="00336C53" w:rsidP="00336C53">
      <w:pPr>
        <w:pStyle w:val="onePoint-SousTitre"/>
        <w:rPr>
          <w:color w:val="000000"/>
          <w:szCs w:val="20"/>
          <w:lang w:eastAsia="fr-FR"/>
        </w:rPr>
      </w:pPr>
      <w:r>
        <w:t>Diplômes :</w:t>
      </w:r>
    </w:p>
    <w:p w14:paraId="091F64EC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 xml:space="preserve">2014 </w:t>
      </w:r>
      <w:r>
        <w:rPr>
          <w:spacing w:val="9"/>
        </w:rPr>
        <w:t xml:space="preserve">(3 </w:t>
      </w:r>
      <w:r>
        <w:rPr>
          <w:spacing w:val="5"/>
        </w:rPr>
        <w:t xml:space="preserve">mois) </w:t>
      </w:r>
      <w:r>
        <w:rPr>
          <w:spacing w:val="7"/>
        </w:rPr>
        <w:t xml:space="preserve">PARIS </w:t>
      </w:r>
      <w:r>
        <w:t xml:space="preserve">-  </w:t>
      </w:r>
      <w:r>
        <w:rPr>
          <w:color w:val="00AEEF"/>
          <w:spacing w:val="2"/>
        </w:rPr>
        <w:t xml:space="preserve">3WA </w:t>
      </w:r>
      <w:r>
        <w:rPr>
          <w:color w:val="00AEEF"/>
          <w:spacing w:val="3"/>
        </w:rPr>
        <w:t xml:space="preserve">Web </w:t>
      </w:r>
      <w:r>
        <w:rPr>
          <w:color w:val="00AEEF"/>
          <w:spacing w:val="47"/>
        </w:rPr>
        <w:t xml:space="preserve"> </w:t>
      </w:r>
      <w:r>
        <w:rPr>
          <w:color w:val="00AEEF"/>
        </w:rPr>
        <w:t>Academy</w:t>
      </w:r>
    </w:p>
    <w:p w14:paraId="146F5A20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2012-13</w:t>
      </w:r>
      <w:r>
        <w:rPr>
          <w:spacing w:val="23"/>
        </w:rPr>
        <w:t xml:space="preserve"> </w:t>
      </w:r>
      <w:r>
        <w:rPr>
          <w:spacing w:val="5"/>
        </w:rPr>
        <w:t>(12</w:t>
      </w:r>
      <w:r>
        <w:rPr>
          <w:spacing w:val="25"/>
        </w:rPr>
        <w:t xml:space="preserve"> </w:t>
      </w:r>
      <w:r>
        <w:rPr>
          <w:spacing w:val="5"/>
        </w:rPr>
        <w:t>mois)</w:t>
      </w:r>
      <w:r>
        <w:rPr>
          <w:spacing w:val="25"/>
        </w:rPr>
        <w:t xml:space="preserve"> </w:t>
      </w:r>
      <w:r>
        <w:rPr>
          <w:spacing w:val="7"/>
        </w:rPr>
        <w:t xml:space="preserve">PARIS </w:t>
      </w:r>
      <w:r>
        <w:rPr>
          <w:spacing w:val="31"/>
        </w:rPr>
        <w:t xml:space="preserve"> </w:t>
      </w:r>
      <w:r>
        <w:t xml:space="preserve">- </w:t>
      </w:r>
      <w:r>
        <w:rPr>
          <w:spacing w:val="39"/>
        </w:rPr>
        <w:t xml:space="preserve"> </w:t>
      </w:r>
      <w:r>
        <w:rPr>
          <w:color w:val="00AEEF"/>
        </w:rPr>
        <w:t>IESA</w:t>
      </w:r>
      <w:r>
        <w:rPr>
          <w:color w:val="00AEEF"/>
          <w:spacing w:val="25"/>
        </w:rPr>
        <w:t xml:space="preserve"> </w:t>
      </w:r>
      <w:r>
        <w:t>multimedia</w:t>
      </w:r>
      <w:r>
        <w:rPr>
          <w:spacing w:val="25"/>
        </w:rPr>
        <w:t xml:space="preserve"> </w:t>
      </w:r>
      <w:r>
        <w:t>Video/</w:t>
      </w:r>
      <w:r>
        <w:rPr>
          <w:spacing w:val="-25"/>
        </w:rPr>
        <w:t xml:space="preserve"> </w:t>
      </w:r>
      <w:r>
        <w:rPr>
          <w:spacing w:val="3"/>
        </w:rPr>
        <w:t>Web</w:t>
      </w:r>
    </w:p>
    <w:p w14:paraId="0EE12D6F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 xml:space="preserve">2008- 09 (12 mois) PARIS - </w:t>
      </w:r>
      <w:r>
        <w:rPr>
          <w:color w:val="00AEEF"/>
        </w:rPr>
        <w:t xml:space="preserve">CESI </w:t>
      </w:r>
      <w:r>
        <w:t xml:space="preserve">Mastère Amélioration Continue </w:t>
      </w:r>
    </w:p>
    <w:p w14:paraId="6F98AA74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1"/>
        </w:rPr>
        <w:t xml:space="preserve">1993-97 </w:t>
      </w:r>
      <w:r>
        <w:t xml:space="preserve">OYONNAX -  </w:t>
      </w:r>
      <w:r>
        <w:rPr>
          <w:spacing w:val="7"/>
        </w:rPr>
        <w:t xml:space="preserve">Ecole </w:t>
      </w:r>
      <w:r>
        <w:t xml:space="preserve">Supérieure Plasturgie </w:t>
      </w:r>
      <w:r>
        <w:rPr>
          <w:spacing w:val="19"/>
        </w:rPr>
        <w:t xml:space="preserve"> </w:t>
      </w:r>
      <w:r>
        <w:rPr>
          <w:spacing w:val="11"/>
        </w:rPr>
        <w:t>(INSA)</w:t>
      </w:r>
    </w:p>
    <w:p w14:paraId="4ED007A5" w14:textId="77777777" w:rsidR="00336C53" w:rsidRDefault="00336C53" w:rsidP="00336C53">
      <w:pPr>
        <w:pStyle w:val="onePoint-SousTitre"/>
      </w:pPr>
      <w:r>
        <w:t>Formations Professionnelles :</w:t>
      </w:r>
    </w:p>
    <w:p w14:paraId="0DCA87E0" w14:textId="1A46268E" w:rsidR="00B818F6" w:rsidRPr="00B818F6" w:rsidRDefault="00B818F6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>2021 PARIS – Atelier Stéphane Dozier - CAP chocolatier</w:t>
      </w:r>
    </w:p>
    <w:p w14:paraId="1041E05E" w14:textId="6C63BCCC" w:rsidR="00B818F6" w:rsidRPr="00B818F6" w:rsidRDefault="00B818F6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>2020 PARIS – Access42 – formation accessibilité</w:t>
      </w:r>
    </w:p>
    <w:p w14:paraId="3ADF3A97" w14:textId="0FD14F8B" w:rsidR="00B818F6" w:rsidRDefault="00B818F6" w:rsidP="00096641">
      <w:pPr>
        <w:pStyle w:val="onePoint-listepuce"/>
        <w:numPr>
          <w:ilvl w:val="0"/>
          <w:numId w:val="5"/>
        </w:numPr>
        <w:contextualSpacing w:val="0"/>
      </w:pPr>
      <w:r>
        <w:t>2017 – CAP PATISSIER candidat libre</w:t>
      </w:r>
    </w:p>
    <w:p w14:paraId="3C65A1D8" w14:textId="77777777" w:rsidR="00336C53" w:rsidRDefault="00336C53" w:rsidP="00336C53">
      <w:pPr>
        <w:pStyle w:val="onePoint-SousTitre"/>
      </w:pPr>
      <w:r>
        <w:t>Certifications</w:t>
      </w:r>
    </w:p>
    <w:p w14:paraId="21FEB3A9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1"/>
        </w:rPr>
        <w:t xml:space="preserve">2009   </w:t>
      </w:r>
      <w:r>
        <w:rPr>
          <w:spacing w:val="1"/>
        </w:rPr>
        <w:t>(1</w:t>
      </w:r>
      <w:r>
        <w:rPr>
          <w:spacing w:val="28"/>
        </w:rPr>
        <w:t xml:space="preserve"> </w:t>
      </w:r>
      <w:r>
        <w:rPr>
          <w:spacing w:val="5"/>
        </w:rPr>
        <w:t xml:space="preserve">mois) </w:t>
      </w:r>
      <w:r>
        <w:t xml:space="preserve">PARIS   -  </w:t>
      </w:r>
      <w:r>
        <w:rPr>
          <w:color w:val="00AEEF"/>
        </w:rPr>
        <w:t xml:space="preserve">Dale </w:t>
      </w:r>
      <w:r>
        <w:rPr>
          <w:color w:val="00AEEF"/>
          <w:spacing w:val="9"/>
        </w:rPr>
        <w:t>Carnegie</w:t>
      </w:r>
      <w:r>
        <w:rPr>
          <w:color w:val="00AEEF"/>
        </w:rPr>
        <w:t xml:space="preserve"> </w:t>
      </w:r>
      <w:r>
        <w:rPr>
          <w:spacing w:val="10"/>
        </w:rPr>
        <w:t>Leadership</w:t>
      </w:r>
    </w:p>
    <w:p w14:paraId="433F2C37" w14:textId="77777777" w:rsidR="00336C53" w:rsidRDefault="00336C53" w:rsidP="00336C53">
      <w:pPr>
        <w:pStyle w:val="onePoint-SousTitre"/>
      </w:pPr>
      <w:r>
        <w:t>Langues vivantes :</w:t>
      </w:r>
    </w:p>
    <w:p w14:paraId="6990214E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Anglais :</w:t>
      </w:r>
      <w:r>
        <w:tab/>
        <w:t>courant</w:t>
      </w:r>
    </w:p>
    <w:p w14:paraId="595A99AE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Allemand :</w:t>
      </w:r>
      <w:r>
        <w:tab/>
        <w:t>basique</w:t>
      </w:r>
    </w:p>
    <w:p w14:paraId="03C69B14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 xml:space="preserve">Japonais : </w:t>
      </w:r>
      <w:r>
        <w:tab/>
        <w:t>basique</w:t>
      </w:r>
    </w:p>
    <w:p w14:paraId="48CE6746" w14:textId="77777777" w:rsidR="00B328FB" w:rsidRDefault="00B328FB" w:rsidP="00336C53">
      <w:pPr>
        <w:pStyle w:val="onePoint-listepuce"/>
        <w:numPr>
          <w:ilvl w:val="0"/>
          <w:numId w:val="0"/>
        </w:numPr>
      </w:pPr>
    </w:p>
    <w:sectPr w:rsidR="00B328FB" w:rsidSect="00C35EA1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9" w:h="16834" w:code="9"/>
      <w:pgMar w:top="0" w:right="852" w:bottom="1418" w:left="851" w:header="30" w:footer="26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A7D9F1" w14:textId="77777777" w:rsidR="005022D3" w:rsidRDefault="005022D3">
      <w:r>
        <w:separator/>
      </w:r>
    </w:p>
  </w:endnote>
  <w:endnote w:type="continuationSeparator" w:id="0">
    <w:p w14:paraId="0BA1040A" w14:textId="77777777" w:rsidR="005022D3" w:rsidRDefault="00502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rostile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Std Light">
    <w:altName w:val="Futura Std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CF613C" w14:textId="77777777" w:rsidR="00C978EE" w:rsidRDefault="00C978EE" w:rsidP="00C978EE">
    <w:pPr>
      <w:pStyle w:val="En-tte"/>
      <w:tabs>
        <w:tab w:val="clear" w:pos="4320"/>
        <w:tab w:val="clear" w:pos="8640"/>
      </w:tabs>
      <w:ind w:right="1"/>
    </w:pPr>
    <w:r>
      <w:rPr>
        <w:sz w:val="16"/>
        <w:szCs w:val="16"/>
      </w:rPr>
      <w:ptab w:relativeTo="margin" w:alignment="left" w:leader="none"/>
    </w:r>
  </w:p>
  <w:p w14:paraId="71D1FE3B" w14:textId="2F369B1B" w:rsidR="00C978EE" w:rsidRPr="00DF1278" w:rsidRDefault="00C978EE" w:rsidP="00C978EE">
    <w:pPr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16"/>
        <w:szCs w:val="16"/>
        <w:lang w:val="fr-FR" w:eastAsia="fr-FR"/>
      </w:rPr>
      <w:drawing>
        <wp:anchor distT="0" distB="0" distL="114300" distR="114300" simplePos="0" relativeHeight="251664384" behindDoc="0" locked="0" layoutInCell="1" allowOverlap="1" wp14:anchorId="4FBAC5AE" wp14:editId="4B3E7FA0">
          <wp:simplePos x="0" y="0"/>
          <wp:positionH relativeFrom="column">
            <wp:posOffset>4650740</wp:posOffset>
          </wp:positionH>
          <wp:positionV relativeFrom="paragraph">
            <wp:posOffset>-112395</wp:posOffset>
          </wp:positionV>
          <wp:extent cx="1946910" cy="59309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epoint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6910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1053A">
      <w:rPr>
        <w:rFonts w:ascii="Arial" w:hAnsi="Arial" w:cs="Arial"/>
        <w:b/>
        <w:noProof/>
        <w:sz w:val="16"/>
        <w:szCs w:val="16"/>
        <w:lang w:val="fr-FR"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B2E7AE" wp14:editId="1AC914FB">
              <wp:simplePos x="0" y="0"/>
              <wp:positionH relativeFrom="column">
                <wp:posOffset>6515735</wp:posOffset>
              </wp:positionH>
              <wp:positionV relativeFrom="paragraph">
                <wp:posOffset>93980</wp:posOffset>
              </wp:positionV>
              <wp:extent cx="392430" cy="300990"/>
              <wp:effectExtent l="0" t="0" r="0" b="0"/>
              <wp:wrapNone/>
              <wp:docPr id="5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43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2BFB6DC" w14:textId="65B062C0" w:rsidR="00C978EE" w:rsidRPr="00C35EA1" w:rsidRDefault="00C978EE" w:rsidP="00C978EE">
                          <w:pPr>
                            <w:jc w:val="right"/>
                            <w:rPr>
                              <w:color w:val="B7B7B2"/>
                              <w:szCs w:val="20"/>
                              <w:lang w:val="fr-FR"/>
                            </w:rPr>
                          </w:pP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begin"/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instrText xml:space="preserve"> PAGE  \* MERGEFORMAT </w:instrTex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separate"/>
                          </w:r>
                          <w:r w:rsidR="00943BCB" w:rsidRPr="00943BCB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4</w: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end"/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t>/</w:t>
                          </w:r>
                          <w:fldSimple w:instr=" NUMPAGES  \* MERGEFORMAT ">
                            <w:r w:rsidR="00943BCB" w:rsidRPr="00943BCB">
                              <w:rPr>
                                <w:noProof/>
                                <w:color w:val="B7B7B2"/>
                                <w:szCs w:val="20"/>
                                <w:lang w:val="fr-FR"/>
                              </w:rPr>
                              <w:t>4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B2E7AE" id="_x0000_t202" coordsize="21600,21600" o:spt="202" path="m,l,21600r21600,l21600,xe">
              <v:stroke joinstyle="miter"/>
              <v:path gradientshapeok="t" o:connecttype="rect"/>
            </v:shapetype>
            <v:shape id="Text Box 48" o:spid="_x0000_s1026" type="#_x0000_t202" style="position:absolute;margin-left:513.05pt;margin-top:7.4pt;width:30.9pt;height:2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" filled="f" stroked="f" strokeweight="0">
              <v:textbox>
                <w:txbxContent>
                  <w:p w14:paraId="12BFB6DC" w14:textId="65B062C0" w:rsidR="00C978EE" w:rsidRPr="00C35EA1" w:rsidRDefault="00C978EE" w:rsidP="00C978EE">
                    <w:pPr>
                      <w:jc w:val="right"/>
                      <w:rPr>
                        <w:color w:val="B7B7B2"/>
                        <w:szCs w:val="20"/>
                        <w:lang w:val="fr-FR"/>
                      </w:rPr>
                    </w:pPr>
                    <w:r w:rsidRPr="00C35EA1">
                      <w:rPr>
                        <w:color w:val="B7B7B2"/>
                        <w:szCs w:val="20"/>
                      </w:rPr>
                      <w:fldChar w:fldCharType="begin"/>
                    </w:r>
                    <w:r w:rsidRPr="00C35EA1">
                      <w:rPr>
                        <w:color w:val="B7B7B2"/>
                        <w:szCs w:val="20"/>
                      </w:rPr>
                      <w:instrText xml:space="preserve"> PAGE  \* MERGEFORMAT </w:instrTex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separate"/>
                    </w:r>
                    <w:r w:rsidR="00943BCB" w:rsidRPr="00943BCB">
                      <w:rPr>
                        <w:noProof/>
                        <w:color w:val="B7B7B2"/>
                        <w:szCs w:val="20"/>
                        <w:lang w:val="fr-FR"/>
                      </w:rPr>
                      <w:t>4</w: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end"/>
                    </w:r>
                    <w:r w:rsidRPr="00C35EA1">
                      <w:rPr>
                        <w:color w:val="B7B7B2"/>
                        <w:szCs w:val="20"/>
                      </w:rPr>
                      <w:t>/</w:t>
                    </w:r>
                    <w:r w:rsidR="003829B7">
                      <w:fldChar w:fldCharType="begin"/>
                    </w:r>
                    <w:r w:rsidR="003829B7">
                      <w:instrText xml:space="preserve"> NUMPAGES  \* MERGEFORMAT </w:instrText>
                    </w:r>
                    <w:r w:rsidR="003829B7">
                      <w:fldChar w:fldCharType="separate"/>
                    </w:r>
                    <w:r w:rsidR="00943BCB" w:rsidRPr="00943BCB">
                      <w:rPr>
                        <w:noProof/>
                        <w:color w:val="B7B7B2"/>
                        <w:szCs w:val="20"/>
                        <w:lang w:val="fr-FR"/>
                      </w:rPr>
                      <w:t>4</w:t>
                    </w:r>
                    <w:r w:rsidR="003829B7">
                      <w:rPr>
                        <w:noProof/>
                        <w:color w:val="B7B7B2"/>
                        <w:szCs w:val="20"/>
                        <w:lang w:val="fr-F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DF1278">
      <w:rPr>
        <w:rFonts w:ascii="Arial" w:hAnsi="Arial" w:cs="Arial"/>
        <w:b/>
        <w:sz w:val="16"/>
        <w:szCs w:val="16"/>
      </w:rPr>
      <w:t>29 rue des Sablons</w:t>
    </w:r>
  </w:p>
  <w:p w14:paraId="2013098F" w14:textId="77777777" w:rsidR="00C978EE" w:rsidRPr="00DF1278" w:rsidRDefault="00C978EE" w:rsidP="00C978EE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75116 Paris</w:t>
    </w:r>
  </w:p>
  <w:p w14:paraId="15626AA0" w14:textId="77777777" w:rsidR="00C978EE" w:rsidRPr="00DF1278" w:rsidRDefault="00C978EE" w:rsidP="00C978EE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France</w:t>
    </w:r>
  </w:p>
  <w:p w14:paraId="7BA12E06" w14:textId="77777777" w:rsidR="00C35EA1" w:rsidRPr="00C978EE" w:rsidRDefault="00C978EE" w:rsidP="00C978EE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www.groupeonepoint.com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0377A" w14:textId="282D9124" w:rsidR="00EA02DF" w:rsidRPr="00DF1278" w:rsidRDefault="00DF1278" w:rsidP="00DF1278">
    <w:pPr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16"/>
        <w:szCs w:val="16"/>
        <w:lang w:val="fr-FR" w:eastAsia="fr-FR"/>
      </w:rPr>
      <w:drawing>
        <wp:anchor distT="0" distB="0" distL="114300" distR="114300" simplePos="0" relativeHeight="251661312" behindDoc="0" locked="0" layoutInCell="1" allowOverlap="1" wp14:anchorId="3E621D0F" wp14:editId="5501B013">
          <wp:simplePos x="0" y="0"/>
          <wp:positionH relativeFrom="column">
            <wp:posOffset>4650740</wp:posOffset>
          </wp:positionH>
          <wp:positionV relativeFrom="paragraph">
            <wp:posOffset>-112395</wp:posOffset>
          </wp:positionV>
          <wp:extent cx="1946910" cy="59309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epoint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6910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1053A">
      <w:rPr>
        <w:rFonts w:ascii="Arial" w:hAnsi="Arial" w:cs="Arial"/>
        <w:b/>
        <w:noProof/>
        <w:sz w:val="16"/>
        <w:szCs w:val="16"/>
        <w:lang w:val="fr-FR" w:eastAsia="fr-FR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CCCAAC2" wp14:editId="7DC92216">
              <wp:simplePos x="0" y="0"/>
              <wp:positionH relativeFrom="column">
                <wp:posOffset>6515735</wp:posOffset>
              </wp:positionH>
              <wp:positionV relativeFrom="paragraph">
                <wp:posOffset>93980</wp:posOffset>
              </wp:positionV>
              <wp:extent cx="392430" cy="300990"/>
              <wp:effectExtent l="0" t="0" r="0" b="0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43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0D05F02" w14:textId="3F262187" w:rsidR="00EA02DF" w:rsidRPr="00C35EA1" w:rsidRDefault="0092420A" w:rsidP="00C35EA1">
                          <w:pPr>
                            <w:jc w:val="right"/>
                            <w:rPr>
                              <w:color w:val="B7B7B2"/>
                              <w:szCs w:val="20"/>
                              <w:lang w:val="fr-FR"/>
                            </w:rPr>
                          </w:pP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begin"/>
                          </w:r>
                          <w:r w:rsidR="00EA02DF" w:rsidRPr="00C35EA1">
                            <w:rPr>
                              <w:color w:val="B7B7B2"/>
                              <w:szCs w:val="20"/>
                            </w:rPr>
                            <w:instrText xml:space="preserve"> PAGE  \* MERGEFORMAT </w:instrTex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separate"/>
                          </w:r>
                          <w:r w:rsidR="008C284B" w:rsidRPr="008C284B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1</w: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end"/>
                          </w:r>
                          <w:r w:rsidR="00EA02DF" w:rsidRPr="00C35EA1">
                            <w:rPr>
                              <w:color w:val="B7B7B2"/>
                              <w:szCs w:val="20"/>
                            </w:rPr>
                            <w:t>/</w:t>
                          </w:r>
                          <w:fldSimple w:instr=" NUMPAGES  \* MERGEFORMAT ">
                            <w:r w:rsidR="008C284B" w:rsidRPr="008C284B">
                              <w:rPr>
                                <w:noProof/>
                                <w:color w:val="B7B7B2"/>
                                <w:szCs w:val="20"/>
                                <w:lang w:val="fr-FR"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CCAAC2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style="position:absolute;margin-left:513.05pt;margin-top:7.4pt;width:30.9pt;height:23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" filled="f" stroked="f" strokeweight="0">
              <v:textbox>
                <w:txbxContent>
                  <w:p w14:paraId="50D05F02" w14:textId="3F262187" w:rsidR="00EA02DF" w:rsidRPr="00C35EA1" w:rsidRDefault="0092420A" w:rsidP="00C35EA1">
                    <w:pPr>
                      <w:jc w:val="right"/>
                      <w:rPr>
                        <w:color w:val="B7B7B2"/>
                        <w:szCs w:val="20"/>
                        <w:lang w:val="fr-FR"/>
                      </w:rPr>
                    </w:pPr>
                    <w:r w:rsidRPr="00C35EA1">
                      <w:rPr>
                        <w:color w:val="B7B7B2"/>
                        <w:szCs w:val="20"/>
                      </w:rPr>
                      <w:fldChar w:fldCharType="begin"/>
                    </w:r>
                    <w:r w:rsidR="00EA02DF" w:rsidRPr="00C35EA1">
                      <w:rPr>
                        <w:color w:val="B7B7B2"/>
                        <w:szCs w:val="20"/>
                      </w:rPr>
                      <w:instrText xml:space="preserve"> PAGE  \* MERGEFORMAT </w:instrTex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separate"/>
                    </w:r>
                    <w:r w:rsidR="008C284B" w:rsidRPr="008C284B">
                      <w:rPr>
                        <w:noProof/>
                        <w:color w:val="B7B7B2"/>
                        <w:szCs w:val="20"/>
                        <w:lang w:val="fr-FR"/>
                      </w:rPr>
                      <w:t>1</w: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end"/>
                    </w:r>
                    <w:r w:rsidR="00EA02DF" w:rsidRPr="00C35EA1">
                      <w:rPr>
                        <w:color w:val="B7B7B2"/>
                        <w:szCs w:val="20"/>
                      </w:rPr>
                      <w:t>/</w:t>
                    </w:r>
                    <w:fldSimple w:instr=" NUMPAGES  \* MERGEFORMAT ">
                      <w:r w:rsidR="008C284B" w:rsidRPr="008C284B">
                        <w:rPr>
                          <w:noProof/>
                          <w:color w:val="B7B7B2"/>
                          <w:szCs w:val="20"/>
                          <w:lang w:val="fr-FR"/>
                        </w:rPr>
                        <w:t>1</w:t>
                      </w:r>
                    </w:fldSimple>
                  </w:p>
                </w:txbxContent>
              </v:textbox>
            </v:shape>
          </w:pict>
        </mc:Fallback>
      </mc:AlternateContent>
    </w:r>
    <w:r w:rsidRPr="00DF1278">
      <w:rPr>
        <w:rFonts w:ascii="Arial" w:hAnsi="Arial" w:cs="Arial"/>
        <w:b/>
        <w:sz w:val="16"/>
        <w:szCs w:val="16"/>
      </w:rPr>
      <w:t>29 rue des Sablons</w:t>
    </w:r>
  </w:p>
  <w:p w14:paraId="219CFA2C" w14:textId="77777777" w:rsidR="00DF1278" w:rsidRPr="00DF1278" w:rsidRDefault="00DF1278" w:rsidP="00DF1278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75116 Paris</w:t>
    </w:r>
  </w:p>
  <w:p w14:paraId="1E361BF7" w14:textId="77777777" w:rsidR="00DF1278" w:rsidRPr="00DF1278" w:rsidRDefault="00DF1278" w:rsidP="00DF1278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France</w:t>
    </w:r>
  </w:p>
  <w:p w14:paraId="1CDB8C21" w14:textId="77777777" w:rsidR="00DF1278" w:rsidRPr="00DF1278" w:rsidRDefault="00DF1278" w:rsidP="00DF1278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www.groupeonepoint.com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5F8FE" w14:textId="77777777" w:rsidR="005022D3" w:rsidRDefault="005022D3">
      <w:r>
        <w:separator/>
      </w:r>
    </w:p>
  </w:footnote>
  <w:footnote w:type="continuationSeparator" w:id="0">
    <w:p w14:paraId="214DB27E" w14:textId="77777777" w:rsidR="005022D3" w:rsidRDefault="00502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A242A5" w14:textId="0CE2F94E" w:rsidR="00EA02DF" w:rsidRDefault="00E1053A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058C02A8" wp14:editId="26DD250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77635" cy="9163050"/>
              <wp:effectExtent l="0" t="0" r="0" b="0"/>
              <wp:wrapNone/>
              <wp:docPr id="7" name="WordPictureWatermark4492933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477635" cy="916305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A77A98" id="WordPictureWatermark449293376" o:spid="_x0000_s1026" style="position:absolute;margin-left:0;margin-top:0;width:510.05pt;height:721.5pt;z-index:-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" o:allowincell="f" filled="f" stroked="f">
              <o:lock v:ext="edit" aspectratio="t"/>
              <w10:wrap anchorx="margin" anchory="margin"/>
            </v:rect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674EA91E" wp14:editId="1D5C058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09690" cy="9066530"/>
              <wp:effectExtent l="0" t="0" r="635" b="1270"/>
              <wp:wrapNone/>
              <wp:docPr id="6" name="WordPictureWatermark44568498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409690" cy="90665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215294" id="WordPictureWatermark445684985" o:spid="_x0000_s1026" style="position:absolute;margin-left:0;margin-top:0;width:504.7pt;height:713.9pt;z-index:-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" o:allowincell="f" filled="f" stroked="f">
              <o:lock v:ext="edit" aspectratio="t"/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050" w:type="dxa"/>
      <w:tblInd w:w="-284" w:type="dxa"/>
      <w:shd w:val="clear" w:color="auto" w:fill="53534D"/>
      <w:tblLook w:val="04A0" w:firstRow="1" w:lastRow="0" w:firstColumn="1" w:lastColumn="0" w:noHBand="0" w:noVBand="1"/>
    </w:tblPr>
    <w:tblGrid>
      <w:gridCol w:w="12050"/>
    </w:tblGrid>
    <w:tr w:rsidR="00356A86" w:rsidRPr="00241BBA" w14:paraId="48DF0742" w14:textId="77777777" w:rsidTr="00241BBA">
      <w:trPr>
        <w:trHeight w:val="849"/>
      </w:trPr>
      <w:tc>
        <w:tcPr>
          <w:tcW w:w="12050" w:type="dxa"/>
          <w:shd w:val="clear" w:color="auto" w:fill="53534D"/>
          <w:tcMar>
            <w:left w:w="567" w:type="dxa"/>
            <w:bottom w:w="113" w:type="dxa"/>
          </w:tcMar>
          <w:vAlign w:val="bottom"/>
        </w:tcPr>
        <w:p w14:paraId="643B0FEE" w14:textId="43876A71" w:rsidR="00356A86" w:rsidRPr="00241BBA" w:rsidRDefault="00300F43" w:rsidP="00300F43">
          <w:pPr>
            <w:pStyle w:val="CVNom"/>
            <w:ind w:left="284"/>
            <w:rPr>
              <w:color w:val="FFFFFF"/>
              <w:szCs w:val="36"/>
            </w:rPr>
          </w:pPr>
          <w:r>
            <w:rPr>
              <w:color w:val="FFFFFF"/>
              <w:szCs w:val="36"/>
            </w:rPr>
            <w:t>Philippe</w:t>
          </w:r>
          <w:r w:rsidR="00D109E0">
            <w:rPr>
              <w:color w:val="FFFFFF"/>
              <w:szCs w:val="36"/>
            </w:rPr>
            <w:t xml:space="preserve"> </w:t>
          </w:r>
          <w:r w:rsidR="00336C53">
            <w:rPr>
              <w:color w:val="FFFFFF"/>
              <w:szCs w:val="36"/>
            </w:rPr>
            <w:t>PPA</w:t>
          </w:r>
          <w:r w:rsidR="00B167DA">
            <w:rPr>
              <w:color w:val="FFFFFF"/>
              <w:szCs w:val="36"/>
            </w:rPr>
            <w:t xml:space="preserve"> / </w:t>
          </w:r>
          <w:r w:rsidR="00336C53">
            <w:rPr>
              <w:color w:val="FFFFFF"/>
              <w:szCs w:val="36"/>
            </w:rPr>
            <w:t>Techlead Expert frontend</w:t>
          </w:r>
        </w:p>
      </w:tc>
    </w:tr>
  </w:tbl>
  <w:p w14:paraId="2F265B19" w14:textId="77777777" w:rsidR="00356A86" w:rsidRDefault="00356A86">
    <w:pPr>
      <w:pStyle w:val="En-tte"/>
      <w:pBdr>
        <w:bottom w:val="dotted" w:sz="8" w:space="1" w:color="0070C0"/>
      </w:pBdr>
      <w:rPr>
        <w:lang w:val="fr-FR"/>
      </w:rPr>
    </w:pPr>
  </w:p>
  <w:p w14:paraId="6D81AC0A" w14:textId="77777777" w:rsidR="00356A86" w:rsidRPr="00356A86" w:rsidRDefault="00356A86">
    <w:pPr>
      <w:pStyle w:val="En-tte"/>
      <w:pBdr>
        <w:bottom w:val="dotted" w:sz="8" w:space="1" w:color="0070C0"/>
      </w:pBdr>
      <w:rPr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70" w:type="dxa"/>
      <w:tblInd w:w="-34" w:type="dxa"/>
      <w:shd w:val="clear" w:color="auto" w:fill="EE3823"/>
      <w:tblLook w:val="04A0" w:firstRow="1" w:lastRow="0" w:firstColumn="1" w:lastColumn="0" w:noHBand="0" w:noVBand="1"/>
    </w:tblPr>
    <w:tblGrid>
      <w:gridCol w:w="4920"/>
      <w:gridCol w:w="6250"/>
    </w:tblGrid>
    <w:tr w:rsidR="004B54A6" w:rsidRPr="00241BBA" w14:paraId="26655BA3" w14:textId="77777777" w:rsidTr="009012CB">
      <w:trPr>
        <w:trHeight w:val="1916"/>
      </w:trPr>
      <w:tc>
        <w:tcPr>
          <w:tcW w:w="4920" w:type="dxa"/>
          <w:shd w:val="clear" w:color="auto" w:fill="auto"/>
          <w:vAlign w:val="bottom"/>
        </w:tcPr>
        <w:p w14:paraId="61A6EF28" w14:textId="77777777" w:rsidR="004B54A6" w:rsidRPr="00241BBA" w:rsidRDefault="00DF1278" w:rsidP="00241BBA">
          <w:pPr>
            <w:pStyle w:val="CVFonction"/>
            <w:jc w:val="left"/>
          </w:pPr>
          <w:r>
            <w:rPr>
              <w:noProof/>
              <w:lang w:eastAsia="fr-FR"/>
            </w:rPr>
            <w:drawing>
              <wp:inline distT="0" distB="0" distL="0" distR="0" wp14:anchorId="656ECDC8" wp14:editId="66D96E1C">
                <wp:extent cx="2000507" cy="609600"/>
                <wp:effectExtent l="0" t="0" r="0" b="0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Onepoint_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4972" cy="610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50" w:type="dxa"/>
          <w:shd w:val="clear" w:color="auto" w:fill="53534D"/>
          <w:tcMar>
            <w:left w:w="567" w:type="dxa"/>
          </w:tcMar>
          <w:vAlign w:val="center"/>
        </w:tcPr>
        <w:p w14:paraId="5C31C54B" w14:textId="23315EA5" w:rsidR="009012CB" w:rsidRDefault="00D01077" w:rsidP="009012CB">
          <w:pPr>
            <w:pStyle w:val="CVFonction"/>
            <w:jc w:val="left"/>
            <w:rPr>
              <w:caps w:val="0"/>
              <w:color w:val="FFFFFF"/>
              <w:szCs w:val="36"/>
            </w:rPr>
          </w:pPr>
          <w:r>
            <w:rPr>
              <w:caps w:val="0"/>
              <w:color w:val="FFFFFF"/>
              <w:szCs w:val="36"/>
            </w:rPr>
            <w:t xml:space="preserve">Philippe </w:t>
          </w:r>
          <w:r w:rsidR="00336C53">
            <w:rPr>
              <w:caps w:val="0"/>
              <w:color w:val="FFFFFF"/>
              <w:szCs w:val="36"/>
            </w:rPr>
            <w:t>PPA</w:t>
          </w:r>
        </w:p>
        <w:p w14:paraId="7C6AC06F" w14:textId="00C710CE" w:rsidR="00941D3C" w:rsidRPr="009012CB" w:rsidRDefault="00336C53" w:rsidP="009012CB">
          <w:pPr>
            <w:pStyle w:val="CVFonction"/>
            <w:jc w:val="left"/>
            <w:rPr>
              <w:caps w:val="0"/>
              <w:color w:val="FFFFFF"/>
              <w:szCs w:val="36"/>
            </w:rPr>
          </w:pPr>
          <w:r>
            <w:rPr>
              <w:caps w:val="0"/>
              <w:color w:val="FFFFFF"/>
              <w:szCs w:val="36"/>
            </w:rPr>
            <w:t>Techlead f</w:t>
          </w:r>
          <w:r w:rsidR="00E1053A">
            <w:rPr>
              <w:caps w:val="0"/>
              <w:color w:val="FFFFFF"/>
              <w:szCs w:val="36"/>
            </w:rPr>
            <w:t>r</w:t>
          </w:r>
          <w:r>
            <w:rPr>
              <w:caps w:val="0"/>
              <w:color w:val="FFFFFF"/>
              <w:szCs w:val="36"/>
            </w:rPr>
            <w:t>ont Expert</w:t>
          </w:r>
        </w:p>
      </w:tc>
    </w:tr>
  </w:tbl>
  <w:p w14:paraId="197932B1" w14:textId="77777777" w:rsidR="00A76074" w:rsidRDefault="00A76074" w:rsidP="00A76074">
    <w:pPr>
      <w:pStyle w:val="En-tte"/>
      <w:tabs>
        <w:tab w:val="clear" w:pos="4320"/>
        <w:tab w:val="clear" w:pos="8640"/>
      </w:tabs>
      <w:ind w:right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0"/>
    <w:multiLevelType w:val="singleLevel"/>
    <w:tmpl w:val="7274366C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7531B42"/>
    <w:multiLevelType w:val="hybridMultilevel"/>
    <w:tmpl w:val="955C5E2E"/>
    <w:numStyleLink w:val="ImportedStyle2"/>
  </w:abstractNum>
  <w:abstractNum w:abstractNumId="2" w15:restartNumberingAfterBreak="0">
    <w:nsid w:val="0B9F0E42"/>
    <w:multiLevelType w:val="hybridMultilevel"/>
    <w:tmpl w:val="6F7C88D4"/>
    <w:lvl w:ilvl="0" w:tplc="A18AAAAE">
      <w:start w:val="1"/>
      <w:numFmt w:val="bullet"/>
      <w:pStyle w:val="onePoint-CVTitre"/>
      <w:lvlText w:val=""/>
      <w:lvlJc w:val="left"/>
      <w:pPr>
        <w:ind w:left="720" w:hanging="360"/>
      </w:pPr>
      <w:rPr>
        <w:rFonts w:ascii="Wingdings" w:hAnsi="Wingdings" w:hint="default"/>
        <w:color w:val="0091CD"/>
        <w:sz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A3CE7"/>
    <w:multiLevelType w:val="hybridMultilevel"/>
    <w:tmpl w:val="D37CF3E4"/>
    <w:lvl w:ilvl="0" w:tplc="06EA880C">
      <w:start w:val="1"/>
      <w:numFmt w:val="bullet"/>
      <w:pStyle w:val="Pu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31C0F"/>
    <w:multiLevelType w:val="hybridMultilevel"/>
    <w:tmpl w:val="3D9860B6"/>
    <w:lvl w:ilvl="0" w:tplc="22A46FAA">
      <w:start w:val="1"/>
      <w:numFmt w:val="bullet"/>
      <w:pStyle w:val="onePoint-listepuce"/>
      <w:lvlText w:val="•"/>
      <w:lvlJc w:val="left"/>
      <w:pPr>
        <w:ind w:left="927" w:hanging="360"/>
      </w:pPr>
      <w:rPr>
        <w:rFonts w:ascii="Century Gothic" w:hAnsi="Century Gothic" w:hint="default"/>
        <w:color w:val="B7B7B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460FB"/>
    <w:multiLevelType w:val="hybridMultilevel"/>
    <w:tmpl w:val="955C5E2E"/>
    <w:styleLink w:val="ImportedStyle2"/>
    <w:lvl w:ilvl="0" w:tplc="7838A0A2">
      <w:start w:val="1"/>
      <w:numFmt w:val="bullet"/>
      <w:lvlText w:val="•"/>
      <w:lvlJc w:val="left"/>
      <w:pPr>
        <w:tabs>
          <w:tab w:val="num" w:pos="720"/>
        </w:tabs>
        <w:ind w:left="993" w:hanging="426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34675E4">
      <w:start w:val="1"/>
      <w:numFmt w:val="bullet"/>
      <w:lvlText w:val="o"/>
      <w:lvlJc w:val="left"/>
      <w:pPr>
        <w:tabs>
          <w:tab w:val="num" w:pos="1440"/>
        </w:tabs>
        <w:ind w:left="171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07EFA3A">
      <w:start w:val="1"/>
      <w:numFmt w:val="bullet"/>
      <w:lvlText w:val="▪"/>
      <w:lvlJc w:val="left"/>
      <w:pPr>
        <w:tabs>
          <w:tab w:val="num" w:pos="2160"/>
        </w:tabs>
        <w:ind w:left="243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0B66B44">
      <w:start w:val="1"/>
      <w:numFmt w:val="bullet"/>
      <w:lvlText w:val="•"/>
      <w:lvlJc w:val="left"/>
      <w:pPr>
        <w:tabs>
          <w:tab w:val="num" w:pos="2880"/>
        </w:tabs>
        <w:ind w:left="315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02416E8">
      <w:start w:val="1"/>
      <w:numFmt w:val="bullet"/>
      <w:lvlText w:val="o"/>
      <w:lvlJc w:val="left"/>
      <w:pPr>
        <w:tabs>
          <w:tab w:val="num" w:pos="3600"/>
        </w:tabs>
        <w:ind w:left="387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AEADBFA">
      <w:start w:val="1"/>
      <w:numFmt w:val="bullet"/>
      <w:lvlText w:val="▪"/>
      <w:lvlJc w:val="left"/>
      <w:pPr>
        <w:tabs>
          <w:tab w:val="num" w:pos="4320"/>
        </w:tabs>
        <w:ind w:left="459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96CDFF0">
      <w:start w:val="1"/>
      <w:numFmt w:val="bullet"/>
      <w:lvlText w:val="•"/>
      <w:lvlJc w:val="left"/>
      <w:pPr>
        <w:tabs>
          <w:tab w:val="num" w:pos="5040"/>
        </w:tabs>
        <w:ind w:left="531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F8E0EF6">
      <w:start w:val="1"/>
      <w:numFmt w:val="bullet"/>
      <w:lvlText w:val="o"/>
      <w:lvlJc w:val="left"/>
      <w:pPr>
        <w:tabs>
          <w:tab w:val="num" w:pos="5760"/>
        </w:tabs>
        <w:ind w:left="603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1328386">
      <w:start w:val="1"/>
      <w:numFmt w:val="bullet"/>
      <w:lvlText w:val="▪"/>
      <w:lvlJc w:val="left"/>
      <w:pPr>
        <w:tabs>
          <w:tab w:val="num" w:pos="6480"/>
        </w:tabs>
        <w:ind w:left="675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  <w:lvlOverride w:ilvl="0">
      <w:lvl w:ilvl="0" w:tplc="6190414C">
        <w:start w:val="1"/>
        <w:numFmt w:val="decimal"/>
        <w:lvlText w:val="•"/>
        <w:lvlJc w:val="left"/>
        <w:pPr>
          <w:tabs>
            <w:tab w:val="num" w:pos="720"/>
          </w:tabs>
          <w:ind w:left="927" w:hanging="360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1">
      <w:lvl w:ilvl="1" w:tplc="90707A86">
        <w:start w:val="1"/>
        <w:numFmt w:val="decimal"/>
        <w:lvlText w:val="o"/>
        <w:lvlJc w:val="left"/>
        <w:pPr>
          <w:tabs>
            <w:tab w:val="num" w:pos="1440"/>
          </w:tabs>
          <w:ind w:left="164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2">
      <w:lvl w:ilvl="2" w:tplc="C8B8C772">
        <w:start w:val="1"/>
        <w:numFmt w:val="decimal"/>
        <w:lvlText w:val="▪"/>
        <w:lvlJc w:val="left"/>
        <w:pPr>
          <w:tabs>
            <w:tab w:val="num" w:pos="2160"/>
          </w:tabs>
          <w:ind w:left="236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3">
      <w:lvl w:ilvl="3" w:tplc="0366AE92">
        <w:start w:val="1"/>
        <w:numFmt w:val="decimal"/>
        <w:lvlText w:val="•"/>
        <w:lvlJc w:val="left"/>
        <w:pPr>
          <w:tabs>
            <w:tab w:val="num" w:pos="2880"/>
          </w:tabs>
          <w:ind w:left="308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4">
      <w:lvl w:ilvl="4" w:tplc="B5FE857A">
        <w:start w:val="1"/>
        <w:numFmt w:val="decimal"/>
        <w:lvlText w:val="o"/>
        <w:lvlJc w:val="left"/>
        <w:pPr>
          <w:tabs>
            <w:tab w:val="num" w:pos="3600"/>
          </w:tabs>
          <w:ind w:left="380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5">
      <w:lvl w:ilvl="5" w:tplc="F84AF6F8">
        <w:start w:val="1"/>
        <w:numFmt w:val="decimal"/>
        <w:lvlText w:val="▪"/>
        <w:lvlJc w:val="left"/>
        <w:pPr>
          <w:tabs>
            <w:tab w:val="num" w:pos="4320"/>
          </w:tabs>
          <w:ind w:left="452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6">
      <w:lvl w:ilvl="6" w:tplc="4628E44E">
        <w:start w:val="1"/>
        <w:numFmt w:val="decimal"/>
        <w:lvlText w:val="•"/>
        <w:lvlJc w:val="left"/>
        <w:pPr>
          <w:tabs>
            <w:tab w:val="num" w:pos="5040"/>
          </w:tabs>
          <w:ind w:left="524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7">
      <w:lvl w:ilvl="7" w:tplc="250479FC">
        <w:start w:val="1"/>
        <w:numFmt w:val="decimal"/>
        <w:lvlText w:val="o"/>
        <w:lvlJc w:val="left"/>
        <w:pPr>
          <w:tabs>
            <w:tab w:val="num" w:pos="5760"/>
          </w:tabs>
          <w:ind w:left="596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8">
      <w:lvl w:ilvl="8" w:tplc="483C99BA">
        <w:start w:val="1"/>
        <w:numFmt w:val="decimal"/>
        <w:lvlText w:val="▪"/>
        <w:lvlJc w:val="left"/>
        <w:pPr>
          <w:tabs>
            <w:tab w:val="num" w:pos="6480"/>
          </w:tabs>
          <w:ind w:left="668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</w:num>
  <w:num w:numId="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49">
      <o:colormru v:ext="edit" colors="#b7b7b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IPSpeechSession$" w:val="FALSE"/>
    <w:docVar w:name="IPSpeechSessionSaved$" w:val="FALSE"/>
  </w:docVars>
  <w:rsids>
    <w:rsidRoot w:val="00C9751B"/>
    <w:rsid w:val="0000148B"/>
    <w:rsid w:val="000032E5"/>
    <w:rsid w:val="00021604"/>
    <w:rsid w:val="00025054"/>
    <w:rsid w:val="00025D29"/>
    <w:rsid w:val="00026164"/>
    <w:rsid w:val="0002740A"/>
    <w:rsid w:val="000706C8"/>
    <w:rsid w:val="00074AB0"/>
    <w:rsid w:val="00093939"/>
    <w:rsid w:val="000956BA"/>
    <w:rsid w:val="00096641"/>
    <w:rsid w:val="00096F27"/>
    <w:rsid w:val="000A3AC3"/>
    <w:rsid w:val="000B1839"/>
    <w:rsid w:val="000C5DCF"/>
    <w:rsid w:val="000D1E20"/>
    <w:rsid w:val="000D3FA2"/>
    <w:rsid w:val="000F4198"/>
    <w:rsid w:val="00100850"/>
    <w:rsid w:val="0010671B"/>
    <w:rsid w:val="00117267"/>
    <w:rsid w:val="001247D9"/>
    <w:rsid w:val="001253DE"/>
    <w:rsid w:val="0013297B"/>
    <w:rsid w:val="001333F6"/>
    <w:rsid w:val="00143C27"/>
    <w:rsid w:val="001629C8"/>
    <w:rsid w:val="0016658E"/>
    <w:rsid w:val="00172262"/>
    <w:rsid w:val="00173436"/>
    <w:rsid w:val="00173ADD"/>
    <w:rsid w:val="00175F74"/>
    <w:rsid w:val="00177F22"/>
    <w:rsid w:val="001813FF"/>
    <w:rsid w:val="00183AE2"/>
    <w:rsid w:val="00190676"/>
    <w:rsid w:val="00196DA7"/>
    <w:rsid w:val="001B026F"/>
    <w:rsid w:val="001C316F"/>
    <w:rsid w:val="001C48D4"/>
    <w:rsid w:val="001E18F7"/>
    <w:rsid w:val="001E4F95"/>
    <w:rsid w:val="001E6C81"/>
    <w:rsid w:val="001F662C"/>
    <w:rsid w:val="001F7CD0"/>
    <w:rsid w:val="00207315"/>
    <w:rsid w:val="002130C4"/>
    <w:rsid w:val="00226492"/>
    <w:rsid w:val="002307DB"/>
    <w:rsid w:val="00237DE5"/>
    <w:rsid w:val="00241BBA"/>
    <w:rsid w:val="0024228D"/>
    <w:rsid w:val="00246EF8"/>
    <w:rsid w:val="0025761D"/>
    <w:rsid w:val="0027441C"/>
    <w:rsid w:val="00292EEB"/>
    <w:rsid w:val="00295E27"/>
    <w:rsid w:val="002973D7"/>
    <w:rsid w:val="002A0762"/>
    <w:rsid w:val="002F1061"/>
    <w:rsid w:val="002F55A9"/>
    <w:rsid w:val="00300F43"/>
    <w:rsid w:val="00322765"/>
    <w:rsid w:val="00331050"/>
    <w:rsid w:val="0033149B"/>
    <w:rsid w:val="00336C53"/>
    <w:rsid w:val="00337C6D"/>
    <w:rsid w:val="0034286B"/>
    <w:rsid w:val="00353786"/>
    <w:rsid w:val="00356A86"/>
    <w:rsid w:val="003829B7"/>
    <w:rsid w:val="00383F4C"/>
    <w:rsid w:val="00392FF9"/>
    <w:rsid w:val="003A285D"/>
    <w:rsid w:val="003B5C77"/>
    <w:rsid w:val="003B6396"/>
    <w:rsid w:val="003C3D59"/>
    <w:rsid w:val="003D185B"/>
    <w:rsid w:val="003E1339"/>
    <w:rsid w:val="003E46C8"/>
    <w:rsid w:val="003F3B5C"/>
    <w:rsid w:val="003F6A73"/>
    <w:rsid w:val="00407962"/>
    <w:rsid w:val="00424BE5"/>
    <w:rsid w:val="0044024A"/>
    <w:rsid w:val="00447396"/>
    <w:rsid w:val="00466EB8"/>
    <w:rsid w:val="0048219D"/>
    <w:rsid w:val="004823D0"/>
    <w:rsid w:val="00485BD6"/>
    <w:rsid w:val="00493B26"/>
    <w:rsid w:val="00494DD4"/>
    <w:rsid w:val="004B215A"/>
    <w:rsid w:val="004B2EFF"/>
    <w:rsid w:val="004B549F"/>
    <w:rsid w:val="004B54A6"/>
    <w:rsid w:val="004B5815"/>
    <w:rsid w:val="004B743F"/>
    <w:rsid w:val="004D4998"/>
    <w:rsid w:val="004D585A"/>
    <w:rsid w:val="004D7C93"/>
    <w:rsid w:val="005022D3"/>
    <w:rsid w:val="00502846"/>
    <w:rsid w:val="00504FDF"/>
    <w:rsid w:val="0050501D"/>
    <w:rsid w:val="005079B3"/>
    <w:rsid w:val="00512F18"/>
    <w:rsid w:val="00513513"/>
    <w:rsid w:val="005156BC"/>
    <w:rsid w:val="005265C8"/>
    <w:rsid w:val="00531AF8"/>
    <w:rsid w:val="00533D44"/>
    <w:rsid w:val="00536037"/>
    <w:rsid w:val="00537D06"/>
    <w:rsid w:val="00540C37"/>
    <w:rsid w:val="00566D42"/>
    <w:rsid w:val="00575CDB"/>
    <w:rsid w:val="00580692"/>
    <w:rsid w:val="00583AA5"/>
    <w:rsid w:val="005A3BC8"/>
    <w:rsid w:val="005B5222"/>
    <w:rsid w:val="005B6595"/>
    <w:rsid w:val="005D283E"/>
    <w:rsid w:val="005E24AC"/>
    <w:rsid w:val="005E4718"/>
    <w:rsid w:val="00601C40"/>
    <w:rsid w:val="0060308B"/>
    <w:rsid w:val="00622C78"/>
    <w:rsid w:val="00624DD9"/>
    <w:rsid w:val="0066355D"/>
    <w:rsid w:val="00666149"/>
    <w:rsid w:val="00667205"/>
    <w:rsid w:val="00675347"/>
    <w:rsid w:val="00681BFF"/>
    <w:rsid w:val="00692620"/>
    <w:rsid w:val="006A5D49"/>
    <w:rsid w:val="006A679E"/>
    <w:rsid w:val="006C3BDC"/>
    <w:rsid w:val="006D3C75"/>
    <w:rsid w:val="006D442C"/>
    <w:rsid w:val="006F6453"/>
    <w:rsid w:val="006F7E7E"/>
    <w:rsid w:val="0072639F"/>
    <w:rsid w:val="007308EE"/>
    <w:rsid w:val="00742AA6"/>
    <w:rsid w:val="00756DB1"/>
    <w:rsid w:val="00762E97"/>
    <w:rsid w:val="00770B60"/>
    <w:rsid w:val="007737B1"/>
    <w:rsid w:val="00776530"/>
    <w:rsid w:val="00776722"/>
    <w:rsid w:val="007A0794"/>
    <w:rsid w:val="007A7908"/>
    <w:rsid w:val="007B3635"/>
    <w:rsid w:val="007B3F16"/>
    <w:rsid w:val="007C3AA7"/>
    <w:rsid w:val="007D014D"/>
    <w:rsid w:val="007D3AC9"/>
    <w:rsid w:val="007D65FC"/>
    <w:rsid w:val="007D693D"/>
    <w:rsid w:val="007E0733"/>
    <w:rsid w:val="007E426C"/>
    <w:rsid w:val="007F251D"/>
    <w:rsid w:val="00805F5A"/>
    <w:rsid w:val="008110CE"/>
    <w:rsid w:val="008256D1"/>
    <w:rsid w:val="00850BE7"/>
    <w:rsid w:val="00850C04"/>
    <w:rsid w:val="00861A11"/>
    <w:rsid w:val="00864DB7"/>
    <w:rsid w:val="00866D94"/>
    <w:rsid w:val="008675A5"/>
    <w:rsid w:val="008861CF"/>
    <w:rsid w:val="0088718B"/>
    <w:rsid w:val="00887218"/>
    <w:rsid w:val="008C1279"/>
    <w:rsid w:val="008C1D4B"/>
    <w:rsid w:val="008C284B"/>
    <w:rsid w:val="008C58FB"/>
    <w:rsid w:val="008D48E6"/>
    <w:rsid w:val="008E45F8"/>
    <w:rsid w:val="008F408D"/>
    <w:rsid w:val="008F701C"/>
    <w:rsid w:val="009012CB"/>
    <w:rsid w:val="0092420A"/>
    <w:rsid w:val="00931156"/>
    <w:rsid w:val="00941D3C"/>
    <w:rsid w:val="009424FB"/>
    <w:rsid w:val="00943BCB"/>
    <w:rsid w:val="0097674A"/>
    <w:rsid w:val="00983B22"/>
    <w:rsid w:val="00992A10"/>
    <w:rsid w:val="0099660F"/>
    <w:rsid w:val="009A286F"/>
    <w:rsid w:val="009B4F77"/>
    <w:rsid w:val="009E1D51"/>
    <w:rsid w:val="009F45F3"/>
    <w:rsid w:val="00A3090E"/>
    <w:rsid w:val="00A3212D"/>
    <w:rsid w:val="00A3548F"/>
    <w:rsid w:val="00A71F75"/>
    <w:rsid w:val="00A733B8"/>
    <w:rsid w:val="00A74F28"/>
    <w:rsid w:val="00A76074"/>
    <w:rsid w:val="00A80AD3"/>
    <w:rsid w:val="00AA79E3"/>
    <w:rsid w:val="00AA7A34"/>
    <w:rsid w:val="00AE3309"/>
    <w:rsid w:val="00AF3BD9"/>
    <w:rsid w:val="00AF3CD6"/>
    <w:rsid w:val="00AF41A7"/>
    <w:rsid w:val="00B12D53"/>
    <w:rsid w:val="00B167DA"/>
    <w:rsid w:val="00B16A90"/>
    <w:rsid w:val="00B30B1A"/>
    <w:rsid w:val="00B328FB"/>
    <w:rsid w:val="00B32A15"/>
    <w:rsid w:val="00B37CD7"/>
    <w:rsid w:val="00B41BEC"/>
    <w:rsid w:val="00B4334F"/>
    <w:rsid w:val="00B43515"/>
    <w:rsid w:val="00B56284"/>
    <w:rsid w:val="00B703D9"/>
    <w:rsid w:val="00B745CD"/>
    <w:rsid w:val="00B818F6"/>
    <w:rsid w:val="00BA1EDE"/>
    <w:rsid w:val="00BA59CE"/>
    <w:rsid w:val="00BB47C9"/>
    <w:rsid w:val="00BC2F7B"/>
    <w:rsid w:val="00BC4399"/>
    <w:rsid w:val="00BC4638"/>
    <w:rsid w:val="00BD32E2"/>
    <w:rsid w:val="00BE7E1C"/>
    <w:rsid w:val="00BF02A2"/>
    <w:rsid w:val="00BF2680"/>
    <w:rsid w:val="00C000D6"/>
    <w:rsid w:val="00C01640"/>
    <w:rsid w:val="00C04D05"/>
    <w:rsid w:val="00C108DA"/>
    <w:rsid w:val="00C15902"/>
    <w:rsid w:val="00C20ABA"/>
    <w:rsid w:val="00C23FEF"/>
    <w:rsid w:val="00C3204F"/>
    <w:rsid w:val="00C35EA1"/>
    <w:rsid w:val="00C364DE"/>
    <w:rsid w:val="00C366DF"/>
    <w:rsid w:val="00C40365"/>
    <w:rsid w:val="00C450B0"/>
    <w:rsid w:val="00C525FA"/>
    <w:rsid w:val="00C52B2F"/>
    <w:rsid w:val="00C543C7"/>
    <w:rsid w:val="00C67707"/>
    <w:rsid w:val="00C748D9"/>
    <w:rsid w:val="00C9751B"/>
    <w:rsid w:val="00C978EE"/>
    <w:rsid w:val="00CA79DE"/>
    <w:rsid w:val="00CC7ECC"/>
    <w:rsid w:val="00CE2293"/>
    <w:rsid w:val="00CF4088"/>
    <w:rsid w:val="00CF5086"/>
    <w:rsid w:val="00CF5698"/>
    <w:rsid w:val="00D01077"/>
    <w:rsid w:val="00D03413"/>
    <w:rsid w:val="00D109E0"/>
    <w:rsid w:val="00D118C6"/>
    <w:rsid w:val="00D279F4"/>
    <w:rsid w:val="00D37933"/>
    <w:rsid w:val="00D4071A"/>
    <w:rsid w:val="00D64823"/>
    <w:rsid w:val="00D86A95"/>
    <w:rsid w:val="00D935F3"/>
    <w:rsid w:val="00DB1003"/>
    <w:rsid w:val="00DC057A"/>
    <w:rsid w:val="00DC1280"/>
    <w:rsid w:val="00DC1306"/>
    <w:rsid w:val="00DC2629"/>
    <w:rsid w:val="00DF1278"/>
    <w:rsid w:val="00DF7CEC"/>
    <w:rsid w:val="00E1053A"/>
    <w:rsid w:val="00E15F5A"/>
    <w:rsid w:val="00E7564A"/>
    <w:rsid w:val="00E84B73"/>
    <w:rsid w:val="00E91A5D"/>
    <w:rsid w:val="00EA02DF"/>
    <w:rsid w:val="00EB112C"/>
    <w:rsid w:val="00EB7431"/>
    <w:rsid w:val="00ED64BE"/>
    <w:rsid w:val="00EF2209"/>
    <w:rsid w:val="00EF37FA"/>
    <w:rsid w:val="00F404F1"/>
    <w:rsid w:val="00F44A88"/>
    <w:rsid w:val="00F56E73"/>
    <w:rsid w:val="00F86261"/>
    <w:rsid w:val="00F86D5B"/>
    <w:rsid w:val="00FB53FA"/>
    <w:rsid w:val="00FB553E"/>
    <w:rsid w:val="00FE0D35"/>
    <w:rsid w:val="00FF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b7b7b2"/>
    </o:shapedefaults>
    <o:shapelayout v:ext="edit">
      <o:idmap v:ext="edit" data="1"/>
    </o:shapelayout>
  </w:shapeDefaults>
  <w:decimalSymbol w:val=","/>
  <w:listSeparator w:val=";"/>
  <w14:docId w14:val="297F6FC4"/>
  <w15:docId w15:val="{82D9CB9F-9468-4E86-A1D2-642588D6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61D"/>
    <w:rPr>
      <w:rFonts w:ascii="Century Gothic" w:hAnsi="Century Gothic"/>
      <w:color w:val="000000"/>
      <w:szCs w:val="22"/>
      <w:lang w:val="fr-CA" w:eastAsia="en-US"/>
    </w:rPr>
  </w:style>
  <w:style w:type="paragraph" w:styleId="Titre1">
    <w:name w:val="heading 1"/>
    <w:basedOn w:val="Normal"/>
    <w:next w:val="Normal"/>
    <w:qFormat/>
    <w:rsid w:val="001333F6"/>
    <w:pPr>
      <w:keepNext/>
      <w:widowControl w:val="0"/>
      <w:pBdr>
        <w:bottom w:val="single" w:sz="18" w:space="1" w:color="A6A6A6"/>
      </w:pBdr>
      <w:spacing w:before="240" w:line="360" w:lineRule="auto"/>
      <w:jc w:val="center"/>
      <w:outlineLvl w:val="0"/>
    </w:pPr>
    <w:rPr>
      <w:b/>
      <w:bCs/>
      <w:caps/>
      <w:color w:val="FF6600"/>
      <w:sz w:val="32"/>
      <w:szCs w:val="24"/>
    </w:rPr>
  </w:style>
  <w:style w:type="paragraph" w:styleId="Titre2">
    <w:name w:val="heading 2"/>
    <w:basedOn w:val="Normal"/>
    <w:next w:val="Normal"/>
    <w:qFormat/>
    <w:rsid w:val="001333F6"/>
    <w:pPr>
      <w:keepNext/>
      <w:widowControl w:val="0"/>
      <w:pBdr>
        <w:bottom w:val="dotted" w:sz="8" w:space="1" w:color="0070C0"/>
      </w:pBdr>
      <w:tabs>
        <w:tab w:val="left" w:pos="720"/>
      </w:tabs>
      <w:spacing w:before="360" w:after="120" w:line="360" w:lineRule="auto"/>
      <w:outlineLvl w:val="1"/>
    </w:pPr>
    <w:rPr>
      <w:b/>
      <w:bCs/>
      <w:color w:val="FF6600"/>
      <w:sz w:val="24"/>
      <w:szCs w:val="24"/>
    </w:rPr>
  </w:style>
  <w:style w:type="paragraph" w:styleId="Titre3">
    <w:name w:val="heading 3"/>
    <w:basedOn w:val="Normal"/>
    <w:next w:val="Normal"/>
    <w:qFormat/>
    <w:rsid w:val="001333F6"/>
    <w:pPr>
      <w:keepNext/>
      <w:jc w:val="center"/>
      <w:outlineLvl w:val="2"/>
    </w:pPr>
    <w:rPr>
      <w:rFonts w:ascii="Times New Roman" w:hAnsi="Times New Roman"/>
      <w:b/>
      <w:bCs/>
      <w:sz w:val="24"/>
      <w:szCs w:val="24"/>
      <w:u w:val="single"/>
    </w:rPr>
  </w:style>
  <w:style w:type="paragraph" w:styleId="Titre4">
    <w:name w:val="heading 4"/>
    <w:basedOn w:val="Normal"/>
    <w:next w:val="Normal"/>
    <w:qFormat/>
    <w:rsid w:val="001333F6"/>
    <w:pPr>
      <w:keepNext/>
      <w:ind w:left="2160" w:hanging="2160"/>
      <w:outlineLvl w:val="3"/>
    </w:pPr>
    <w:rPr>
      <w:i/>
      <w:iCs/>
    </w:rPr>
  </w:style>
  <w:style w:type="paragraph" w:styleId="Titre5">
    <w:name w:val="heading 5"/>
    <w:basedOn w:val="Normal"/>
    <w:next w:val="Normal"/>
    <w:qFormat/>
    <w:rsid w:val="001333F6"/>
    <w:pPr>
      <w:keepNext/>
      <w:outlineLvl w:val="4"/>
    </w:pPr>
    <w:rPr>
      <w:rFonts w:ascii="Times New Roman" w:hAnsi="Times New Roman"/>
      <w:b/>
      <w:bCs/>
      <w:sz w:val="24"/>
      <w:szCs w:val="24"/>
    </w:rPr>
  </w:style>
  <w:style w:type="paragraph" w:styleId="Titre6">
    <w:name w:val="heading 6"/>
    <w:basedOn w:val="Normal"/>
    <w:next w:val="Normal"/>
    <w:qFormat/>
    <w:rsid w:val="001333F6"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5"/>
    </w:pPr>
    <w:rPr>
      <w:b/>
      <w:bCs/>
      <w:sz w:val="26"/>
      <w:szCs w:val="26"/>
    </w:rPr>
  </w:style>
  <w:style w:type="paragraph" w:styleId="Titre7">
    <w:name w:val="heading 7"/>
    <w:basedOn w:val="Normal"/>
    <w:next w:val="Normal"/>
    <w:qFormat/>
    <w:rsid w:val="001333F6"/>
    <w:pPr>
      <w:keepNext/>
      <w:numPr>
        <w:ilvl w:val="12"/>
      </w:numPr>
      <w:tabs>
        <w:tab w:val="left" w:pos="2160"/>
      </w:tabs>
      <w:outlineLvl w:val="6"/>
    </w:pPr>
    <w:rPr>
      <w:b/>
      <w:bCs/>
    </w:rPr>
  </w:style>
  <w:style w:type="paragraph" w:styleId="Titre8">
    <w:name w:val="heading 8"/>
    <w:basedOn w:val="Normal"/>
    <w:next w:val="Normal"/>
    <w:qFormat/>
    <w:rsid w:val="001333F6"/>
    <w:pPr>
      <w:keepNext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1333F6"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rsid w:val="001333F6"/>
    <w:pPr>
      <w:ind w:left="3510" w:hanging="3510"/>
    </w:pPr>
    <w:rPr>
      <w:i/>
      <w:iCs/>
    </w:rPr>
  </w:style>
  <w:style w:type="paragraph" w:styleId="Retraitcorpsdetexte2">
    <w:name w:val="Body Text Indent 2"/>
    <w:basedOn w:val="Normal"/>
    <w:rsid w:val="001333F6"/>
    <w:pPr>
      <w:ind w:left="3600" w:hanging="3600"/>
    </w:pPr>
    <w:rPr>
      <w:i/>
      <w:iCs/>
    </w:rPr>
  </w:style>
  <w:style w:type="paragraph" w:styleId="Retraitcorpsdetexte3">
    <w:name w:val="Body Text Indent 3"/>
    <w:basedOn w:val="Normal"/>
    <w:rsid w:val="001333F6"/>
    <w:pPr>
      <w:ind w:left="1620" w:hanging="180"/>
    </w:pPr>
    <w:rPr>
      <w:i/>
      <w:iCs/>
    </w:rPr>
  </w:style>
  <w:style w:type="paragraph" w:styleId="En-tte">
    <w:name w:val="header"/>
    <w:basedOn w:val="Normal"/>
    <w:rsid w:val="001333F6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1333F6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1333F6"/>
  </w:style>
  <w:style w:type="paragraph" w:styleId="Corpsdetexte">
    <w:name w:val="Body Text"/>
    <w:basedOn w:val="Normal"/>
    <w:rsid w:val="001333F6"/>
    <w:pPr>
      <w:widowControl w:val="0"/>
      <w:tabs>
        <w:tab w:val="left" w:pos="1440"/>
      </w:tabs>
      <w:jc w:val="both"/>
    </w:pPr>
  </w:style>
  <w:style w:type="paragraph" w:customStyle="1" w:styleId="Texte1">
    <w:name w:val="Texte 1"/>
    <w:basedOn w:val="Normal"/>
    <w:rsid w:val="001333F6"/>
    <w:pPr>
      <w:spacing w:after="240"/>
      <w:jc w:val="both"/>
    </w:pPr>
    <w:rPr>
      <w:rFonts w:ascii="Arial" w:hAnsi="Arial" w:cs="Arial"/>
      <w:szCs w:val="20"/>
    </w:rPr>
  </w:style>
  <w:style w:type="character" w:styleId="Lienhypertexte">
    <w:name w:val="Hyperlink"/>
    <w:rsid w:val="001333F6"/>
    <w:rPr>
      <w:color w:val="0000FF"/>
      <w:u w:val="single"/>
    </w:rPr>
  </w:style>
  <w:style w:type="paragraph" w:styleId="Titre">
    <w:name w:val="Title"/>
    <w:basedOn w:val="Normal"/>
    <w:qFormat/>
    <w:rsid w:val="001333F6"/>
    <w:pPr>
      <w:jc w:val="center"/>
    </w:pPr>
    <w:rPr>
      <w:rFonts w:ascii="Times New Roman" w:hAnsi="Times New Roman"/>
      <w:b/>
      <w:bCs/>
      <w:sz w:val="24"/>
      <w:szCs w:val="24"/>
    </w:rPr>
  </w:style>
  <w:style w:type="paragraph" w:styleId="Retraitcorpsdetexte">
    <w:name w:val="Body Text Indent"/>
    <w:basedOn w:val="Normal"/>
    <w:rsid w:val="001333F6"/>
    <w:pPr>
      <w:tabs>
        <w:tab w:val="left" w:pos="1985"/>
      </w:tabs>
      <w:ind w:left="720" w:hanging="2160"/>
    </w:pPr>
  </w:style>
  <w:style w:type="paragraph" w:customStyle="1" w:styleId="Employeur">
    <w:name w:val="Employeur"/>
    <w:basedOn w:val="Normal"/>
    <w:rsid w:val="001333F6"/>
    <w:pPr>
      <w:tabs>
        <w:tab w:val="right" w:pos="9356"/>
      </w:tabs>
      <w:spacing w:before="600"/>
      <w:ind w:left="284"/>
    </w:pPr>
    <w:rPr>
      <w:rFonts w:ascii="Times New Roman" w:hAnsi="Times New Roman"/>
      <w:b/>
      <w:sz w:val="24"/>
      <w:szCs w:val="20"/>
    </w:rPr>
  </w:style>
  <w:style w:type="paragraph" w:customStyle="1" w:styleId="Poste">
    <w:name w:val="Poste"/>
    <w:basedOn w:val="Normal"/>
    <w:rsid w:val="001333F6"/>
    <w:pPr>
      <w:spacing w:after="240"/>
      <w:ind w:left="568" w:hanging="284"/>
    </w:pPr>
    <w:rPr>
      <w:rFonts w:ascii="Times New Roman" w:hAnsi="Times New Roman"/>
      <w:b/>
      <w:i/>
      <w:szCs w:val="20"/>
    </w:rPr>
  </w:style>
  <w:style w:type="paragraph" w:customStyle="1" w:styleId="Environnement">
    <w:name w:val="Environnement"/>
    <w:basedOn w:val="Normal"/>
    <w:rsid w:val="001333F6"/>
    <w:pPr>
      <w:spacing w:before="240" w:after="240"/>
      <w:ind w:left="1985" w:hanging="1701"/>
    </w:pPr>
    <w:rPr>
      <w:rFonts w:ascii="Times New Roman" w:hAnsi="Times New Roman"/>
      <w:szCs w:val="20"/>
    </w:rPr>
  </w:style>
  <w:style w:type="character" w:styleId="Lienhypertextesuivivisit">
    <w:name w:val="FollowedHyperlink"/>
    <w:rsid w:val="001333F6"/>
    <w:rPr>
      <w:color w:val="800080"/>
      <w:u w:val="single"/>
    </w:rPr>
  </w:style>
  <w:style w:type="paragraph" w:styleId="Corpsdetexte3">
    <w:name w:val="Body Text 3"/>
    <w:basedOn w:val="Normal"/>
    <w:rsid w:val="001333F6"/>
    <w:pPr>
      <w:spacing w:after="120"/>
    </w:pPr>
    <w:rPr>
      <w:rFonts w:ascii="Eurostile" w:hAnsi="Eurostile"/>
      <w:sz w:val="16"/>
      <w:szCs w:val="16"/>
    </w:rPr>
  </w:style>
  <w:style w:type="paragraph" w:customStyle="1" w:styleId="Point-1">
    <w:name w:val="Point-1"/>
    <w:basedOn w:val="Normal"/>
    <w:rsid w:val="001333F6"/>
    <w:pPr>
      <w:ind w:left="851" w:hanging="284"/>
    </w:pPr>
    <w:rPr>
      <w:rFonts w:ascii="Times New Roman" w:hAnsi="Times New Roman"/>
      <w:szCs w:val="20"/>
      <w:lang w:eastAsia="fr-FR"/>
    </w:rPr>
  </w:style>
  <w:style w:type="paragraph" w:styleId="Listepuces5">
    <w:name w:val="List Bullet 5"/>
    <w:basedOn w:val="Normal"/>
    <w:autoRedefine/>
    <w:rsid w:val="001333F6"/>
    <w:pPr>
      <w:numPr>
        <w:numId w:val="2"/>
      </w:numPr>
      <w:tabs>
        <w:tab w:val="clear" w:pos="1492"/>
        <w:tab w:val="left" w:pos="1491"/>
      </w:tabs>
      <w:ind w:left="1491" w:hanging="357"/>
    </w:pPr>
    <w:rPr>
      <w:rFonts w:ascii="Times New Roman" w:hAnsi="Times New Roman"/>
      <w:szCs w:val="20"/>
      <w:lang w:val="fr-FR" w:eastAsia="fr-FR"/>
    </w:rPr>
  </w:style>
  <w:style w:type="paragraph" w:customStyle="1" w:styleId="Titre-Fonction">
    <w:name w:val="Titre - Fonction"/>
    <w:basedOn w:val="Normal"/>
    <w:qFormat/>
    <w:rsid w:val="001333F6"/>
    <w:pPr>
      <w:jc w:val="right"/>
    </w:pPr>
    <w:rPr>
      <w:b/>
      <w:i/>
      <w:color w:val="FF6600"/>
      <w:sz w:val="28"/>
      <w:lang w:val="fr-FR"/>
    </w:rPr>
  </w:style>
  <w:style w:type="paragraph" w:customStyle="1" w:styleId="onePoint-SousTitre">
    <w:name w:val="onePoint - Sous Titre"/>
    <w:basedOn w:val="Normal"/>
    <w:qFormat/>
    <w:rsid w:val="006C3BDC"/>
    <w:pPr>
      <w:spacing w:before="240" w:after="120"/>
    </w:pPr>
    <w:rPr>
      <w:b/>
      <w:bCs/>
      <w:color w:val="auto"/>
      <w:lang w:val="fr-FR"/>
    </w:rPr>
  </w:style>
  <w:style w:type="paragraph" w:styleId="Textedebulles">
    <w:name w:val="Balloon Text"/>
    <w:basedOn w:val="Normal"/>
    <w:rsid w:val="001333F6"/>
    <w:rPr>
      <w:rFonts w:cs="Tahoma"/>
      <w:sz w:val="16"/>
      <w:szCs w:val="16"/>
    </w:rPr>
  </w:style>
  <w:style w:type="character" w:customStyle="1" w:styleId="CarCar1">
    <w:name w:val="Car Car1"/>
    <w:rsid w:val="001333F6"/>
    <w:rPr>
      <w:rFonts w:ascii="Tahoma" w:hAnsi="Tahoma" w:cs="Tahoma"/>
      <w:sz w:val="16"/>
      <w:szCs w:val="16"/>
      <w:lang w:val="fr-CA" w:eastAsia="en-US"/>
    </w:rPr>
  </w:style>
  <w:style w:type="paragraph" w:styleId="Explorateurdedocuments">
    <w:name w:val="Document Map"/>
    <w:basedOn w:val="Normal"/>
    <w:semiHidden/>
    <w:rsid w:val="001333F6"/>
    <w:rPr>
      <w:rFonts w:ascii="Tahoma" w:hAnsi="Tahoma" w:cs="Tahoma"/>
      <w:sz w:val="16"/>
      <w:szCs w:val="16"/>
    </w:rPr>
  </w:style>
  <w:style w:type="character" w:customStyle="1" w:styleId="CarCar">
    <w:name w:val="Car Car"/>
    <w:rsid w:val="001333F6"/>
    <w:rPr>
      <w:rFonts w:ascii="Tahoma" w:hAnsi="Tahoma" w:cs="Tahoma"/>
      <w:sz w:val="16"/>
      <w:szCs w:val="16"/>
      <w:lang w:val="fr-CA" w:eastAsia="en-US"/>
    </w:rPr>
  </w:style>
  <w:style w:type="paragraph" w:styleId="Paragraphedeliste">
    <w:name w:val="List Paragraph"/>
    <w:basedOn w:val="Normal"/>
    <w:qFormat/>
    <w:rsid w:val="001333F6"/>
    <w:pPr>
      <w:ind w:left="720"/>
      <w:contextualSpacing/>
    </w:pPr>
  </w:style>
  <w:style w:type="paragraph" w:customStyle="1" w:styleId="Puce">
    <w:name w:val="Puce"/>
    <w:basedOn w:val="Normal"/>
    <w:rsid w:val="001333F6"/>
    <w:pPr>
      <w:numPr>
        <w:numId w:val="1"/>
      </w:numPr>
      <w:spacing w:before="40" w:after="40"/>
    </w:pPr>
    <w:rPr>
      <w:rFonts w:ascii="Verdana" w:hAnsi="Verdana"/>
      <w:color w:val="808080"/>
      <w:szCs w:val="24"/>
      <w:lang w:val="fr-FR" w:eastAsia="fr-FR"/>
    </w:rPr>
  </w:style>
  <w:style w:type="paragraph" w:customStyle="1" w:styleId="Mission">
    <w:name w:val="Mission"/>
    <w:basedOn w:val="Normal"/>
    <w:rsid w:val="001333F6"/>
    <w:pPr>
      <w:spacing w:after="120"/>
      <w:jc w:val="both"/>
    </w:pPr>
    <w:rPr>
      <w:rFonts w:ascii="Verdana" w:hAnsi="Verdana"/>
      <w:color w:val="808080"/>
      <w:szCs w:val="24"/>
      <w:lang w:val="fr-FR" w:eastAsia="fr-FR"/>
    </w:rPr>
  </w:style>
  <w:style w:type="paragraph" w:customStyle="1" w:styleId="Client">
    <w:name w:val="Client"/>
    <w:basedOn w:val="Normal"/>
    <w:rsid w:val="001333F6"/>
    <w:rPr>
      <w:rFonts w:ascii="Verdana" w:hAnsi="Verdana"/>
      <w:b/>
      <w:bCs/>
      <w:caps/>
      <w:color w:val="000080"/>
      <w:sz w:val="28"/>
      <w:szCs w:val="24"/>
      <w:lang w:val="fr-FR" w:eastAsia="fr-FR"/>
    </w:rPr>
  </w:style>
  <w:style w:type="character" w:customStyle="1" w:styleId="sous-titre">
    <w:name w:val="sous-titre"/>
    <w:uiPriority w:val="1"/>
    <w:qFormat/>
    <w:rsid w:val="0050501D"/>
    <w:rPr>
      <w:b/>
      <w:bCs/>
      <w:color w:val="000000"/>
      <w:lang w:val="fr-FR"/>
    </w:rPr>
  </w:style>
  <w:style w:type="paragraph" w:customStyle="1" w:styleId="CVFonction">
    <w:name w:val="CV Fonction"/>
    <w:basedOn w:val="Normal"/>
    <w:qFormat/>
    <w:rsid w:val="003C3D59"/>
    <w:pPr>
      <w:jc w:val="center"/>
    </w:pPr>
    <w:rPr>
      <w:caps/>
      <w:sz w:val="44"/>
      <w:szCs w:val="44"/>
      <w:lang w:val="fr-FR"/>
    </w:rPr>
  </w:style>
  <w:style w:type="paragraph" w:customStyle="1" w:styleId="CVNom">
    <w:name w:val="CV Nom"/>
    <w:basedOn w:val="Normal"/>
    <w:qFormat/>
    <w:rsid w:val="00B745CD"/>
    <w:rPr>
      <w:sz w:val="36"/>
      <w:szCs w:val="44"/>
      <w:lang w:val="fr-FR"/>
    </w:rPr>
  </w:style>
  <w:style w:type="paragraph" w:customStyle="1" w:styleId="CVFormationage">
    <w:name w:val="CV Formation &amp; age"/>
    <w:basedOn w:val="Normal"/>
    <w:qFormat/>
    <w:rsid w:val="00B745CD"/>
    <w:rPr>
      <w:sz w:val="28"/>
      <w:szCs w:val="44"/>
      <w:lang w:val="fr-FR"/>
    </w:rPr>
  </w:style>
  <w:style w:type="paragraph" w:customStyle="1" w:styleId="CVTitreBleu">
    <w:name w:val="CV Titre Bleu"/>
    <w:basedOn w:val="Normal"/>
    <w:qFormat/>
    <w:rsid w:val="00850C04"/>
    <w:rPr>
      <w:b/>
      <w:bCs/>
      <w:i/>
      <w:color w:val="00B0F0"/>
      <w:spacing w:val="20"/>
      <w:sz w:val="48"/>
      <w:lang w:val="fr-FR"/>
    </w:rPr>
  </w:style>
  <w:style w:type="paragraph" w:customStyle="1" w:styleId="CVSousTitreGris">
    <w:name w:val="CV Sous Titre Gris"/>
    <w:basedOn w:val="Normal"/>
    <w:qFormat/>
    <w:rsid w:val="007B3635"/>
    <w:pPr>
      <w:spacing w:after="200"/>
    </w:pPr>
    <w:rPr>
      <w:b/>
      <w:color w:val="808080"/>
      <w:spacing w:val="20"/>
      <w:sz w:val="28"/>
    </w:rPr>
  </w:style>
  <w:style w:type="paragraph" w:customStyle="1" w:styleId="onePoint-CVTitre">
    <w:name w:val="onePoint - CV Titre"/>
    <w:basedOn w:val="Normal"/>
    <w:qFormat/>
    <w:rsid w:val="00466EB8"/>
    <w:pPr>
      <w:numPr>
        <w:numId w:val="4"/>
      </w:numPr>
      <w:spacing w:after="60"/>
      <w:ind w:left="567" w:hanging="567"/>
    </w:pPr>
    <w:rPr>
      <w:caps/>
      <w:color w:val="231F20"/>
      <w:sz w:val="32"/>
    </w:rPr>
  </w:style>
  <w:style w:type="table" w:styleId="Grilledutableau">
    <w:name w:val="Table Grid"/>
    <w:basedOn w:val="TableauNormal"/>
    <w:rsid w:val="001665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VTitreBleuGauche30mm">
    <w:name w:val="CV Titre Bleu + Gauche : 30 mm"/>
    <w:basedOn w:val="CVTitreBleu"/>
    <w:rsid w:val="00CF4088"/>
    <w:pPr>
      <w:ind w:left="1701"/>
    </w:pPr>
    <w:rPr>
      <w:iCs/>
      <w:szCs w:val="20"/>
    </w:rPr>
  </w:style>
  <w:style w:type="paragraph" w:customStyle="1" w:styleId="CVSousTitreGrisGauche30mm">
    <w:name w:val="CV Sous Titre Gris + Gauche :  30 mm"/>
    <w:basedOn w:val="CVSousTitreGris"/>
    <w:rsid w:val="002973D7"/>
    <w:pPr>
      <w:ind w:left="1701"/>
    </w:pPr>
    <w:rPr>
      <w:b w:val="0"/>
      <w:bCs/>
      <w:szCs w:val="20"/>
    </w:rPr>
  </w:style>
  <w:style w:type="paragraph" w:customStyle="1" w:styleId="CVTitreOrangeGauche30mm">
    <w:name w:val="CV Titre Orange + Gauche :  30 mm"/>
    <w:basedOn w:val="onePoint-CVTitre"/>
    <w:rsid w:val="00CF4088"/>
    <w:pPr>
      <w:ind w:left="1701"/>
    </w:pPr>
    <w:rPr>
      <w:bCs/>
      <w:iCs/>
      <w:szCs w:val="20"/>
    </w:rPr>
  </w:style>
  <w:style w:type="character" w:customStyle="1" w:styleId="A1">
    <w:name w:val="A1"/>
    <w:uiPriority w:val="99"/>
    <w:rsid w:val="00356A86"/>
    <w:rPr>
      <w:rFonts w:cs="Futura Std Light"/>
      <w:color w:val="211D1E"/>
      <w:sz w:val="20"/>
      <w:szCs w:val="20"/>
    </w:rPr>
  </w:style>
  <w:style w:type="paragraph" w:customStyle="1" w:styleId="TexteCenturyGothic">
    <w:name w:val="Texte Century Gothic"/>
    <w:basedOn w:val="Normal"/>
    <w:qFormat/>
    <w:rsid w:val="006C3BDC"/>
    <w:pPr>
      <w:spacing w:after="120"/>
      <w:ind w:left="2126" w:hanging="2126"/>
    </w:pPr>
  </w:style>
  <w:style w:type="paragraph" w:customStyle="1" w:styleId="onePoint-listepuce">
    <w:name w:val="onePoint - liste à puce"/>
    <w:basedOn w:val="Paragraphedeliste"/>
    <w:qFormat/>
    <w:rsid w:val="00117267"/>
    <w:pPr>
      <w:numPr>
        <w:numId w:val="3"/>
      </w:numPr>
    </w:pPr>
    <w:rPr>
      <w:noProof/>
      <w:lang w:val="fr-FR"/>
    </w:rPr>
  </w:style>
  <w:style w:type="paragraph" w:customStyle="1" w:styleId="Default">
    <w:name w:val="Default"/>
    <w:rsid w:val="00336C53"/>
    <w:rPr>
      <w:rFonts w:ascii="Helvetica Neue" w:eastAsia="Arial Unicode MS" w:hAnsi="Helvetica Neue" w:cs="Arial Unicode MS"/>
      <w:color w:val="000000"/>
      <w:sz w:val="22"/>
      <w:szCs w:val="22"/>
    </w:rPr>
  </w:style>
  <w:style w:type="numbering" w:customStyle="1" w:styleId="ImportedStyle2">
    <w:name w:val="Imported Style 2"/>
    <w:rsid w:val="00336C53"/>
    <w:pPr>
      <w:numPr>
        <w:numId w:val="6"/>
      </w:numPr>
    </w:pPr>
  </w:style>
  <w:style w:type="paragraph" w:customStyle="1" w:styleId="CV-comptences3">
    <w:name w:val="CV-compétences 3"/>
    <w:rsid w:val="008F701C"/>
    <w:pPr>
      <w:tabs>
        <w:tab w:val="left" w:pos="1134"/>
      </w:tabs>
      <w:suppressAutoHyphens/>
      <w:spacing w:before="60" w:after="60" w:line="240" w:lineRule="exact"/>
    </w:pPr>
    <w:rPr>
      <w:rFonts w:ascii="Arial" w:hAnsi="Arial"/>
      <w:kern w:val="1"/>
      <w:szCs w:val="24"/>
    </w:rPr>
  </w:style>
  <w:style w:type="paragraph" w:customStyle="1" w:styleId="Descriptif">
    <w:name w:val="Descriptif"/>
    <w:basedOn w:val="Normal"/>
    <w:rsid w:val="008F701C"/>
    <w:pPr>
      <w:suppressAutoHyphens/>
      <w:spacing w:after="120"/>
      <w:ind w:right="11"/>
      <w:jc w:val="both"/>
    </w:pPr>
    <w:rPr>
      <w:rFonts w:ascii="Arial" w:hAnsi="Arial" w:cs="Palatino"/>
      <w:color w:val="auto"/>
      <w:kern w:val="1"/>
      <w:szCs w:val="24"/>
      <w:lang w:val="fr-FR" w:eastAsia="zh-CN"/>
    </w:rPr>
  </w:style>
  <w:style w:type="character" w:styleId="Marquedecommentaire">
    <w:name w:val="annotation reference"/>
    <w:basedOn w:val="Policepardfaut"/>
    <w:semiHidden/>
    <w:unhideWhenUsed/>
    <w:rsid w:val="00096641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096641"/>
    <w:rPr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096641"/>
    <w:rPr>
      <w:rFonts w:ascii="Century Gothic" w:hAnsi="Century Gothic"/>
      <w:color w:val="000000"/>
      <w:lang w:val="fr-CA" w:eastAsia="en-US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09664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096641"/>
    <w:rPr>
      <w:rFonts w:ascii="Century Gothic" w:hAnsi="Century Gothic"/>
      <w:b/>
      <w:bCs/>
      <w:color w:val="000000"/>
      <w:lang w:val="fr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4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nes-ouimet\AppData\Local\Microsoft\Windows\Temporary%20Internet%20Files\Low\Content.IE5\O86ET7RI\mod&#232;le+CV..%5b1%5d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ba4a4c-8e85-4bd2-9392-47fabf60980a">
      <Terms xmlns="http://schemas.microsoft.com/office/infopath/2007/PartnerControls"/>
    </lcf76f155ced4ddcb4097134ff3c332f>
    <TaxCatchAll xmlns="e5b28b71-7276-45b1-b522-f895144880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E1508D5DE6F48ACB39D3930A738C5" ma:contentTypeVersion="17" ma:contentTypeDescription="Crée un document." ma:contentTypeScope="" ma:versionID="a080850d4166b028b15e889f5fcad600">
  <xsd:schema xmlns:xsd="http://www.w3.org/2001/XMLSchema" xmlns:xs="http://www.w3.org/2001/XMLSchema" xmlns:p="http://schemas.microsoft.com/office/2006/metadata/properties" xmlns:ns2="6cba4a4c-8e85-4bd2-9392-47fabf60980a" xmlns:ns3="e5b28b71-7276-45b1-b522-f89514488049" targetNamespace="http://schemas.microsoft.com/office/2006/metadata/properties" ma:root="true" ma:fieldsID="a702620912e2c0875d1c2ccaf4476ab1" ns2:_="" ns3:_="">
    <xsd:import namespace="6cba4a4c-8e85-4bd2-9392-47fabf60980a"/>
    <xsd:import namespace="e5b28b71-7276-45b1-b522-f895144880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4a4c-8e85-4bd2-9392-47fabf6098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8228f249-d97a-4069-ac5a-e9aeb0eb6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28b71-7276-45b1-b522-f89514488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bb4948a-7fa9-4a08-ac15-203d0f4808fd}" ma:internalName="TaxCatchAll" ma:showField="CatchAllData" ma:web="e5b28b71-7276-45b1-b522-f89514488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781238-04E1-4875-BC34-48409ACF47F8}">
  <ds:schemaRefs>
    <ds:schemaRef ds:uri="http://schemas.microsoft.com/office/2006/metadata/properties"/>
    <ds:schemaRef ds:uri="http://schemas.microsoft.com/office/infopath/2007/PartnerControls"/>
    <ds:schemaRef ds:uri="6cba4a4c-8e85-4bd2-9392-47fabf60980a"/>
    <ds:schemaRef ds:uri="e5b28b71-7276-45b1-b522-f89514488049"/>
  </ds:schemaRefs>
</ds:datastoreItem>
</file>

<file path=customXml/itemProps2.xml><?xml version="1.0" encoding="utf-8"?>
<ds:datastoreItem xmlns:ds="http://schemas.openxmlformats.org/officeDocument/2006/customXml" ds:itemID="{26CD519B-6DE3-4E99-8E1E-CC004CFC36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554B46-139A-4F5B-9D32-1604DE4CB8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4a4c-8e85-4bd2-9392-47fabf60980a"/>
    <ds:schemaRef ds:uri="e5b28b71-7276-45b1-b522-f89514488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D71639-7964-4A4F-84F6-868B04840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modèle+CV..[1].dotx</Template>
  <TotalTime>0</TotalTime>
  <Pages>2</Pages>
  <Words>910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</vt:lpstr>
    </vt:vector>
  </TitlesOfParts>
  <Company>onePoint technology</Company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barnes-ouimet</dc:creator>
  <cp:lastModifiedBy>PARMENTIER Philippe (DGSI DISCO)</cp:lastModifiedBy>
  <cp:revision>2</cp:revision>
  <cp:lastPrinted>2019-10-22T09:49:00Z</cp:lastPrinted>
  <dcterms:created xsi:type="dcterms:W3CDTF">2025-04-09T13:43:00Z</dcterms:created>
  <dcterms:modified xsi:type="dcterms:W3CDTF">2025-04-09T13:43:00Z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0x0101004CCE1508D5DE6F48ACB39D3930A738C5</vt:lpwstr>
  </property>
</Properties>
</file>